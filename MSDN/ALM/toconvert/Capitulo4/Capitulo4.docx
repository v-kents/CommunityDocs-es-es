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alias w:val="Topic"/>
        <w:tag w:val="b158f291-dd4a-4a22-a944-938ff6551ad4"/>
        <w:id w:val="1424065436"/>
        <w:placeholder>
          <w:docPart w:val="DefaultPlaceholder_1081868574"/>
        </w:placeholder>
        <w:text/>
      </w:sdtPr>
      <w:sdtEndPr/>
      <w:sdtContent>
        <w:p w:rsidR="000456F8" w:rsidRPr="00AD52BD" w:rsidRDefault="000456F8" w:rsidP="001F4C75">
          <w:pPr>
            <w:pStyle w:val="ppTopic"/>
            <w:rPr>
              <w:lang w:val="es-ES"/>
            </w:rPr>
          </w:pPr>
          <w:r w:rsidRPr="001F4C75">
            <w:rPr>
              <w:lang w:val="es-ES"/>
            </w:rPr>
            <w:t xml:space="preserve">Capítulo 4: FAQ </w:t>
          </w:r>
          <w:r w:rsidR="001F4C75" w:rsidRPr="001F4C75">
            <w:rPr>
              <w:lang w:val="es-ES"/>
            </w:rPr>
            <w:t>Microsoft Fakes</w:t>
          </w:r>
        </w:p>
      </w:sdtContent>
    </w:sdt>
    <w:p w:rsidR="001F4C75" w:rsidRDefault="001F4C75" w:rsidP="001F4C75">
      <w:pPr>
        <w:pStyle w:val="ppBodyText"/>
        <w:rPr>
          <w:lang w:val="es-ES"/>
        </w:rPr>
      </w:pPr>
      <w:r>
        <w:rPr>
          <w:lang w:val="es-ES"/>
        </w:rPr>
        <w:t xml:space="preserve">Traducción por </w:t>
      </w:r>
      <w:r w:rsidRPr="00323A5A">
        <w:rPr>
          <w:rFonts w:eastAsia="Times New Roman"/>
          <w:spacing w:val="5"/>
          <w:lang w:val="es-ES"/>
        </w:rPr>
        <w:t>Juan María Laó Ramos</w:t>
      </w:r>
    </w:p>
    <w:p w:rsidR="001F4C75" w:rsidRPr="00323A5A" w:rsidRDefault="001F4C75" w:rsidP="001F4C75">
      <w:pPr>
        <w:pStyle w:val="ppFigure"/>
        <w:rPr>
          <w:lang w:val="es-ES"/>
        </w:rPr>
      </w:pPr>
      <w:r>
        <w:rPr>
          <w:noProof/>
          <w:lang w:bidi="ar-SA"/>
        </w:rPr>
        <w:drawing>
          <wp:inline distT="0" distB="0" distL="0" distR="0" wp14:anchorId="6A7FE617" wp14:editId="47AAFBD6">
            <wp:extent cx="733425" cy="657225"/>
            <wp:effectExtent l="0" t="0" r="9525" b="9525"/>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733494" cy="657287"/>
                    </a:xfrm>
                    <a:prstGeom prst="rect">
                      <a:avLst/>
                    </a:prstGeom>
                  </pic:spPr>
                </pic:pic>
              </a:graphicData>
            </a:graphic>
          </wp:inline>
        </w:drawing>
      </w:r>
    </w:p>
    <w:p w:rsidR="001F4C75" w:rsidRPr="00BA64B5" w:rsidRDefault="001F4C75" w:rsidP="001F4C75">
      <w:pPr>
        <w:pStyle w:val="ppBodyText"/>
        <w:rPr>
          <w:rFonts w:eastAsiaTheme="minorHAnsi"/>
          <w:lang w:bidi="ar-SA"/>
        </w:rPr>
      </w:pPr>
      <w:r w:rsidRPr="00BA64B5">
        <w:t>Twitter: @juanlao</w:t>
      </w:r>
    </w:p>
    <w:p w:rsidR="001F4C75" w:rsidRDefault="001F4C75" w:rsidP="001F4C75">
      <w:pPr>
        <w:pStyle w:val="ppBodyText"/>
      </w:pPr>
      <w:r>
        <w:t xml:space="preserve">Linkedin: </w:t>
      </w:r>
      <w:bookmarkStart w:id="0" w:name="webProfileURL"/>
      <w:bookmarkEnd w:id="0"/>
      <w:r>
        <w:fldChar w:fldCharType="begin"/>
      </w:r>
      <w:r>
        <w:instrText xml:space="preserve"> HYPERLINK "http://es.linkedin.com/in/juanlao/" \o "http://es.linkedin.com/in/juanlao/" \t "_parent" </w:instrText>
      </w:r>
      <w:r>
        <w:fldChar w:fldCharType="separate"/>
      </w:r>
      <w:r>
        <w:rPr>
          <w:rStyle w:val="Hyperlink"/>
          <w:rFonts w:ascii="Arial" w:hAnsi="Arial" w:cs="Arial"/>
          <w:lang w:val="en"/>
        </w:rPr>
        <w:t>es.linkedin.com/in/juanlao/</w:t>
      </w:r>
      <w:r>
        <w:fldChar w:fldCharType="end"/>
      </w:r>
    </w:p>
    <w:p w:rsidR="00872392" w:rsidRDefault="00872392" w:rsidP="00872392">
      <w:pPr>
        <w:pStyle w:val="ppBodyText"/>
        <w:rPr>
          <w:lang w:val="es-ES"/>
        </w:rPr>
      </w:pPr>
      <w:r>
        <w:rPr>
          <w:rFonts w:ascii="Arial" w:hAnsi="Arial" w:cs="Arial"/>
          <w:lang w:val="es-ES"/>
        </w:rPr>
        <w:t xml:space="preserve">Blog: </w:t>
      </w:r>
      <w:hyperlink r:id="rId10" w:history="1">
        <w:r>
          <w:rPr>
            <w:rStyle w:val="Hyperlink"/>
            <w:lang w:val="es-ES"/>
          </w:rPr>
          <w:t>http://speakingin.net/</w:t>
        </w:r>
      </w:hyperlink>
      <w:r>
        <w:rPr>
          <w:lang w:val="es-ES"/>
        </w:rPr>
        <w:t xml:space="preserve"> </w:t>
      </w:r>
    </w:p>
    <w:p w:rsidR="001F4C75" w:rsidRDefault="001F4C75" w:rsidP="00EA69F0">
      <w:pPr>
        <w:pStyle w:val="ppBodyText"/>
        <w:rPr>
          <w:lang w:val="es-ES"/>
        </w:rPr>
      </w:pPr>
      <w:bookmarkStart w:id="1" w:name="_GoBack"/>
      <w:bookmarkEnd w:id="1"/>
    </w:p>
    <w:p w:rsidR="000456F8" w:rsidRPr="00AD52BD" w:rsidRDefault="000456F8" w:rsidP="00EA69F0">
      <w:pPr>
        <w:pStyle w:val="ppBodyText"/>
        <w:rPr>
          <w:lang w:val="es-ES"/>
        </w:rPr>
      </w:pPr>
      <w:r w:rsidRPr="00AD52BD">
        <w:rPr>
          <w:lang w:val="es-ES"/>
        </w:rPr>
        <w:t xml:space="preserve">En este capítulo, veremos algunas preguntas frecuentes, algunas creemos que son avanzadas, - algunos casos extremos – aunque creemos que son lo suficientemente importantes como para cubrirlos en esta guía. </w:t>
      </w:r>
    </w:p>
    <w:p w:rsidR="000456F8" w:rsidRPr="00AD52BD" w:rsidRDefault="00EA69F0" w:rsidP="00EA69F0">
      <w:pPr>
        <w:pStyle w:val="Heading2"/>
        <w:rPr>
          <w:lang w:val="es-ES"/>
        </w:rPr>
      </w:pPr>
      <w:r>
        <w:rPr>
          <w:lang w:val="es-ES"/>
        </w:rPr>
        <w:t xml:space="preserve">Trabajando con .NET Framework 4 </w:t>
      </w:r>
    </w:p>
    <w:p w:rsidR="000456F8" w:rsidRPr="00AD52BD" w:rsidRDefault="000456F8" w:rsidP="00EA69F0">
      <w:pPr>
        <w:pStyle w:val="ppBodyText"/>
        <w:rPr>
          <w:lang w:val="es-ES"/>
        </w:rPr>
      </w:pPr>
      <w:r w:rsidRPr="00AD52BD">
        <w:rPr>
          <w:lang w:val="es-ES"/>
        </w:rPr>
        <w:t xml:space="preserve">Sólo porque Microsoft Fakes sea una nueva característica no quiere decir que esté restringido a .NET 4.5. Podemos usar Microsoft Fakes con cualquier versión de .NET que sea soportada por Visual Studio 2012. Por ejemplo, podemos usar los tipos Shims para hacer test de legacy code escrito en .NET 2.0. </w:t>
      </w:r>
    </w:p>
    <w:p w:rsidR="000456F8" w:rsidRPr="00AD52BD" w:rsidRDefault="00EA69F0" w:rsidP="00EA69F0">
      <w:pPr>
        <w:pStyle w:val="Heading2"/>
        <w:rPr>
          <w:lang w:val="es-ES"/>
        </w:rPr>
      </w:pPr>
      <w:r>
        <w:rPr>
          <w:lang w:val="es-ES"/>
        </w:rPr>
        <w:t xml:space="preserve">Adoptando Microsoft Fakes en un equipo </w:t>
      </w:r>
    </w:p>
    <w:p w:rsidR="000456F8" w:rsidRPr="00AD52BD" w:rsidRDefault="000456F8" w:rsidP="00EA69F0">
      <w:pPr>
        <w:pStyle w:val="ppBodyText"/>
        <w:rPr>
          <w:lang w:val="es-ES"/>
        </w:rPr>
      </w:pPr>
      <w:r w:rsidRPr="00AD52BD">
        <w:rPr>
          <w:lang w:val="es-ES"/>
        </w:rPr>
        <w:t xml:space="preserve">Para ejecutar un test unitario o para compilar un proyecto que use Microsoft Fakes se requiere una versión </w:t>
      </w:r>
      <w:hyperlink r:id="rId11">
        <w:r w:rsidRPr="00AD52BD">
          <w:rPr>
            <w:color w:val="0000FF"/>
            <w:u w:val="single" w:color="0000FF"/>
            <w:lang w:val="es-ES"/>
          </w:rPr>
          <w:t>soportada</w:t>
        </w:r>
      </w:hyperlink>
      <w:hyperlink r:id="rId12">
        <w:r w:rsidRPr="00AD52BD">
          <w:rPr>
            <w:lang w:val="es-ES"/>
          </w:rPr>
          <w:t xml:space="preserve"> </w:t>
        </w:r>
      </w:hyperlink>
      <w:hyperlink r:id="rId13">
        <w:r w:rsidRPr="00AD52BD">
          <w:rPr>
            <w:lang w:val="es-ES"/>
          </w:rPr>
          <w:t>d</w:t>
        </w:r>
      </w:hyperlink>
      <w:r w:rsidRPr="00AD52BD">
        <w:rPr>
          <w:lang w:val="es-ES"/>
        </w:rPr>
        <w:t xml:space="preserve">e Visual Studio. Esto aplica tanto a otros desarrolladores que ejecuten sus test como a cualquier agente de Team Foundation Build. Esto es así ya que cuando se usa Microsoft Fakes se crea una referencia a la dll </w:t>
      </w:r>
      <w:r w:rsidRPr="00AD52BD">
        <w:rPr>
          <w:i/>
          <w:lang w:val="es-ES"/>
        </w:rPr>
        <w:t>Microsoft.QualityTools.Testing.Fakes.dll</w:t>
      </w:r>
      <w:r w:rsidRPr="00AD52BD">
        <w:rPr>
          <w:lang w:val="es-ES"/>
        </w:rPr>
        <w:t xml:space="preserve">. Este archivo no se incluye en las versiones de Visual Studio que no soportan Microsoft Fakes. </w:t>
      </w:r>
    </w:p>
    <w:p w:rsidR="000456F8" w:rsidRPr="00AD52BD" w:rsidRDefault="000456F8" w:rsidP="00EA69F0">
      <w:pPr>
        <w:pStyle w:val="ppBodyText"/>
        <w:rPr>
          <w:lang w:val="es-ES"/>
        </w:rPr>
      </w:pPr>
      <w:r w:rsidRPr="00AD52BD">
        <w:rPr>
          <w:lang w:val="es-ES"/>
        </w:rPr>
        <w:t xml:space="preserve">Si añadimos el assembly </w:t>
      </w:r>
      <w:r w:rsidRPr="00AD52BD">
        <w:rPr>
          <w:i/>
          <w:lang w:val="es-ES"/>
        </w:rPr>
        <w:t>Microsoft.QualityTools.Testing.Fakes.dll</w:t>
      </w:r>
      <w:r w:rsidRPr="00AD52BD">
        <w:rPr>
          <w:lang w:val="es-ES"/>
        </w:rPr>
        <w:t xml:space="preserve"> a nuestro propio proyecto y hacemos check in, los demás podrán compilarlo. Sin embargo, se lanzará la excepción </w:t>
      </w:r>
      <w:r w:rsidRPr="00AD52BD">
        <w:rPr>
          <w:i/>
          <w:lang w:val="es-ES"/>
        </w:rPr>
        <w:t>NotSupportedException</w:t>
      </w:r>
      <w:r w:rsidRPr="00AD52BD">
        <w:rPr>
          <w:lang w:val="es-ES"/>
        </w:rPr>
        <w:t xml:space="preserve"> si están ejecutando una edición de Visual Studio que no soporte Microsoft Fakes. </w:t>
      </w:r>
    </w:p>
    <w:p w:rsidR="000456F8" w:rsidRDefault="000456F8" w:rsidP="00EA69F0">
      <w:pPr>
        <w:pStyle w:val="ppBodyText"/>
        <w:rPr>
          <w:lang w:val="es-ES"/>
        </w:rPr>
      </w:pPr>
      <w:r w:rsidRPr="00AD52BD">
        <w:rPr>
          <w:lang w:val="es-ES"/>
        </w:rPr>
        <w:t xml:space="preserve">Para evitar estas excepciones deberemos colocar a los test en una categoría de test que no se ejecute cuando los desarrolladores o los servidores de builds no estén ejecutando una versión adecuada de Visual Studio. Por ejemplo: </w:t>
      </w:r>
    </w:p>
    <w:p w:rsidR="005B535C" w:rsidRDefault="005B535C" w:rsidP="00EA69F0">
      <w:pPr>
        <w:pStyle w:val="ppBodyText"/>
        <w:rPr>
          <w:lang w:val="es-ES"/>
        </w:rPr>
      </w:pPr>
    </w:p>
    <w:p w:rsidR="005B535C" w:rsidRDefault="005B535C" w:rsidP="005B535C">
      <w:pPr>
        <w:pStyle w:val="ppCodeLanguage"/>
        <w:rPr>
          <w:lang w:val="es-ES"/>
        </w:rPr>
      </w:pPr>
    </w:p>
    <w:p w:rsidR="005B535C" w:rsidRPr="005B535C" w:rsidRDefault="005B535C" w:rsidP="005B535C">
      <w:pPr>
        <w:pStyle w:val="ppCode"/>
      </w:pPr>
      <w:r w:rsidRPr="005B535C">
        <w:t xml:space="preserve">[TestCategory("FakesRequired"), TestMethod()] public Void DebitTest() </w:t>
      </w:r>
    </w:p>
    <w:p w:rsidR="005B535C" w:rsidRDefault="005B535C" w:rsidP="005B535C">
      <w:pPr>
        <w:pStyle w:val="ppCode"/>
        <w:rPr>
          <w:lang w:val="es-ES"/>
        </w:rPr>
      </w:pPr>
      <w:r w:rsidRPr="005B535C">
        <w:rPr>
          <w:lang w:val="es-ES"/>
        </w:rPr>
        <w:t>{</w:t>
      </w:r>
    </w:p>
    <w:p w:rsidR="00F90628" w:rsidRPr="005B535C" w:rsidRDefault="00F90628" w:rsidP="005B535C">
      <w:pPr>
        <w:pStyle w:val="ppCode"/>
        <w:rPr>
          <w:lang w:val="es-ES"/>
        </w:rPr>
      </w:pPr>
      <w:r>
        <w:rPr>
          <w:lang w:val="es-ES"/>
        </w:rPr>
        <w:t>}</w:t>
      </w:r>
    </w:p>
    <w:p w:rsidR="00F90628" w:rsidRDefault="00F90628" w:rsidP="00EA69F0">
      <w:pPr>
        <w:pStyle w:val="ppBodyText"/>
        <w:rPr>
          <w:lang w:val="es-ES"/>
        </w:rPr>
      </w:pPr>
    </w:p>
    <w:p w:rsidR="000456F8" w:rsidRPr="00AD52BD" w:rsidRDefault="000456F8" w:rsidP="00EA69F0">
      <w:pPr>
        <w:pStyle w:val="ppBodyText"/>
        <w:rPr>
          <w:lang w:val="es-ES"/>
        </w:rPr>
      </w:pPr>
      <w:r w:rsidRPr="00AD52BD">
        <w:rPr>
          <w:lang w:val="es-ES"/>
        </w:rPr>
        <w:t xml:space="preserve">Si optamos por no añadir la dll </w:t>
      </w:r>
      <w:r w:rsidRPr="00AD52BD">
        <w:rPr>
          <w:i/>
          <w:lang w:val="es-ES"/>
        </w:rPr>
        <w:t xml:space="preserve">Microsoft.QualityTools.Testing.Fakes.dll </w:t>
      </w:r>
      <w:r w:rsidRPr="00AD52BD">
        <w:rPr>
          <w:lang w:val="es-ES"/>
        </w:rPr>
        <w:t xml:space="preserve">de manera local, podemos aislar el uso de Fakes añadiéndolos a un proyecto a parte y compilar ese proyecto sólo en con una configuración de build específica. </w:t>
      </w:r>
    </w:p>
    <w:p w:rsidR="000456F8" w:rsidRPr="00AD52BD" w:rsidRDefault="000456F8" w:rsidP="00EA69F0">
      <w:pPr>
        <w:pStyle w:val="ppBodyText"/>
        <w:rPr>
          <w:lang w:val="es-ES"/>
        </w:rPr>
      </w:pPr>
      <w:r w:rsidRPr="00AD52BD">
        <w:rPr>
          <w:lang w:val="es-ES"/>
        </w:rPr>
        <w:t xml:space="preserve">Es importante ver que si nuestros servidores de builds están ejecutando una versión adecuada de Visual Studio debemos tener también Team Foundation Server 2012 para que esos tests se ejecuten de la misma manera en una build. Si estamos usando Team Foundation Server 2010, tendremos que editar nuestra plantilla de build para que ejecute los test que usen Fakes con </w:t>
      </w:r>
      <w:r w:rsidRPr="00AD52BD">
        <w:rPr>
          <w:i/>
          <w:lang w:val="es-ES"/>
        </w:rPr>
        <w:t>vstest.console.exe</w:t>
      </w:r>
      <w:r w:rsidRPr="00AD52BD">
        <w:rPr>
          <w:lang w:val="es-ES"/>
        </w:rPr>
        <w:t xml:space="preserve">. Si estamos usando la versión RTM de Visual Studio 2012, tendremos que generar y publicar nuestro archivo TRX. Visual Studio 2012 Update 1 incluye una actualización de </w:t>
      </w:r>
      <w:r w:rsidRPr="00AD52BD">
        <w:rPr>
          <w:i/>
          <w:lang w:val="es-ES"/>
        </w:rPr>
        <w:t>vstest.console.exe</w:t>
      </w:r>
      <w:r w:rsidRPr="00AD52BD">
        <w:rPr>
          <w:lang w:val="es-ES"/>
        </w:rPr>
        <w:t xml:space="preserve"> que soporta la publicación como parte de la llamada. </w:t>
      </w:r>
    </w:p>
    <w:p w:rsidR="000456F8" w:rsidRPr="00AD52BD" w:rsidRDefault="00EA69F0" w:rsidP="00EA69F0">
      <w:pPr>
        <w:pStyle w:val="Heading2"/>
        <w:rPr>
          <w:lang w:val="es-ES"/>
        </w:rPr>
      </w:pPr>
      <w:r>
        <w:rPr>
          <w:lang w:val="es-ES"/>
        </w:rPr>
        <w:t xml:space="preserve">¡No se pueden hacer fakes de todo! </w:t>
      </w:r>
    </w:p>
    <w:p w:rsidR="000456F8" w:rsidRPr="00AD52BD" w:rsidRDefault="000456F8" w:rsidP="00EA69F0">
      <w:pPr>
        <w:pStyle w:val="ppBodyText"/>
        <w:rPr>
          <w:lang w:val="es-ES"/>
        </w:rPr>
      </w:pPr>
      <w:r w:rsidRPr="00AD52BD">
        <w:rPr>
          <w:lang w:val="es-ES"/>
        </w:rPr>
        <w:t xml:space="preserve">Por defecto, a la mayoría de las clases de System o no se les hacen fakes o no se puede debido a decisiones de diseño. Las clases de System se tratan de una forma especial ya que son usadas por el propio motor, y conllevaría a un comportamiento impredecible. Por ejemplo, los siguientes namespaces no están soportados en proyectos para .NET 4: </w:t>
      </w:r>
    </w:p>
    <w:p w:rsidR="000456F8" w:rsidRDefault="000456F8" w:rsidP="00EA69F0">
      <w:pPr>
        <w:pStyle w:val="ppBulletList"/>
      </w:pPr>
      <w:r>
        <w:t xml:space="preserve">System.Globalization </w:t>
      </w:r>
    </w:p>
    <w:p w:rsidR="000456F8" w:rsidRDefault="000456F8" w:rsidP="00EA69F0">
      <w:pPr>
        <w:pStyle w:val="ppBulletList"/>
      </w:pPr>
      <w:r>
        <w:t xml:space="preserve">System.IO </w:t>
      </w:r>
    </w:p>
    <w:p w:rsidR="000456F8" w:rsidRDefault="000456F8" w:rsidP="00EA69F0">
      <w:pPr>
        <w:pStyle w:val="ppBulletList"/>
      </w:pPr>
      <w:r>
        <w:t xml:space="preserve">System.Security.Principal </w:t>
      </w:r>
    </w:p>
    <w:p w:rsidR="000456F8" w:rsidRDefault="000456F8" w:rsidP="00EA69F0">
      <w:pPr>
        <w:pStyle w:val="ppBulletList"/>
      </w:pPr>
      <w:r>
        <w:t xml:space="preserve">System.Threading </w:t>
      </w:r>
    </w:p>
    <w:p w:rsidR="00EA69F0" w:rsidRDefault="00EA69F0" w:rsidP="00EA69F0">
      <w:pPr>
        <w:pStyle w:val="ppListEnd"/>
      </w:pPr>
    </w:p>
    <w:p w:rsidR="000456F8" w:rsidRPr="00AD52BD" w:rsidRDefault="000456F8" w:rsidP="00EA69F0">
      <w:pPr>
        <w:pStyle w:val="ppBodyText"/>
        <w:rPr>
          <w:lang w:val="es-ES"/>
        </w:rPr>
      </w:pPr>
      <w:r w:rsidRPr="00AD52BD">
        <w:rPr>
          <w:lang w:val="es-ES"/>
        </w:rPr>
        <w:t xml:space="preserve">No hay una lista definitiva de los tipos que no se soportan ya que depende de las diferentes combinaciones posibles de versión del Framework, del proyecto de test y de las versiones de .NET. La lista de tipos no soportados será diferente entre alguien que esté creando un proyecto para .NET 3.0 con el framework 3.5 instalado que otro que esté creando un proyecto para .NET 3.0 con el framework 3.0 instalado. </w:t>
      </w:r>
    </w:p>
    <w:p w:rsidR="000456F8" w:rsidRDefault="000456F8" w:rsidP="000456F8">
      <w:pPr>
        <w:spacing w:after="0"/>
        <w:rPr>
          <w:rFonts w:ascii="Calibri" w:eastAsia="Calibri" w:hAnsi="Calibri" w:cs="Calibri"/>
          <w:sz w:val="16"/>
          <w:lang w:val="es-ES"/>
        </w:rPr>
      </w:pPr>
      <w:r w:rsidRPr="00AD52BD">
        <w:rPr>
          <w:rFonts w:ascii="Calibri" w:eastAsia="Calibri" w:hAnsi="Calibri" w:cs="Calibri"/>
          <w:sz w:val="16"/>
          <w:lang w:val="es-ES"/>
        </w:rPr>
        <w:t xml:space="preserve"> </w:t>
      </w:r>
    </w:p>
    <w:p w:rsidR="00EA69F0" w:rsidRPr="00AD52BD" w:rsidRDefault="00EA69F0" w:rsidP="00EA69F0">
      <w:pPr>
        <w:pStyle w:val="ppBodyText"/>
        <w:rPr>
          <w:lang w:val="es-ES"/>
        </w:rPr>
      </w:pPr>
      <w:r>
        <w:rPr>
          <w:rFonts w:eastAsia="Calibri"/>
          <w:lang w:val="es-ES"/>
        </w:rPr>
        <w:t>AVISO</w:t>
      </w:r>
    </w:p>
    <w:tbl>
      <w:tblPr>
        <w:tblStyle w:val="TableGrid"/>
        <w:tblW w:w="9502" w:type="dxa"/>
        <w:tblInd w:w="-30" w:type="dxa"/>
        <w:tblCellMar>
          <w:top w:w="58" w:type="dxa"/>
          <w:left w:w="107" w:type="dxa"/>
          <w:right w:w="110" w:type="dxa"/>
        </w:tblCellMar>
        <w:tblLook w:val="04A0" w:firstRow="1" w:lastRow="0" w:firstColumn="1" w:lastColumn="0" w:noHBand="0" w:noVBand="1"/>
      </w:tblPr>
      <w:tblGrid>
        <w:gridCol w:w="9502"/>
      </w:tblGrid>
      <w:tr w:rsidR="00EA69F0" w:rsidRPr="00872392" w:rsidTr="00EA69F0">
        <w:trPr>
          <w:trHeight w:val="1046"/>
        </w:trPr>
        <w:tc>
          <w:tcPr>
            <w:tcW w:w="9502" w:type="dxa"/>
            <w:tcBorders>
              <w:top w:val="nil"/>
              <w:left w:val="single" w:sz="24" w:space="0" w:color="FFFFFF"/>
              <w:bottom w:val="nil"/>
              <w:right w:val="nil"/>
            </w:tcBorders>
            <w:shd w:val="clear" w:color="auto" w:fill="F2F2F2"/>
          </w:tcPr>
          <w:p w:rsidR="00EA69F0" w:rsidRPr="00AD52BD" w:rsidRDefault="00EA69F0" w:rsidP="00EA69F0">
            <w:pPr>
              <w:pStyle w:val="ppBodyText"/>
              <w:rPr>
                <w:lang w:val="es-ES"/>
              </w:rPr>
            </w:pPr>
            <w:r w:rsidRPr="00AD52BD">
              <w:rPr>
                <w:lang w:val="es-ES"/>
              </w:rPr>
              <w:t xml:space="preserve">Cuidado con hacer un fake de una llamada que use el motor. Puede derivar en comportamientos impredecibles </w:t>
            </w:r>
          </w:p>
        </w:tc>
      </w:tr>
    </w:tbl>
    <w:p w:rsidR="000456F8" w:rsidRPr="00AD52BD" w:rsidRDefault="000456F8" w:rsidP="00EA69F0">
      <w:pPr>
        <w:pStyle w:val="ppBodyText"/>
        <w:rPr>
          <w:lang w:val="es-ES"/>
        </w:rPr>
      </w:pPr>
      <w:r w:rsidRPr="00AD52BD">
        <w:rPr>
          <w:rFonts w:eastAsia="Calibri"/>
          <w:lang w:val="es-ES"/>
        </w:rPr>
        <w:t xml:space="preserve"> </w:t>
      </w:r>
    </w:p>
    <w:p w:rsidR="000456F8" w:rsidRPr="00AD52BD" w:rsidRDefault="000456F8" w:rsidP="00EA69F0">
      <w:pPr>
        <w:pStyle w:val="ppBodyText"/>
        <w:rPr>
          <w:lang w:val="es-ES"/>
        </w:rPr>
      </w:pPr>
      <w:r w:rsidRPr="00AD52BD">
        <w:rPr>
          <w:lang w:val="es-ES"/>
        </w:rPr>
        <w:t xml:space="preserve">Podemos sobrescribir el comportamiento de algunas clases de System como cualquier otro assembly configurando la generación de los tipos de stub y filtrarlo en un archivo xml con la extensión .fakes: </w:t>
      </w:r>
    </w:p>
    <w:p w:rsidR="000456F8" w:rsidRDefault="0045144A" w:rsidP="0045144A">
      <w:pPr>
        <w:pStyle w:val="ppFigure"/>
      </w:pPr>
      <w:r>
        <w:rPr>
          <w:noProof/>
          <w:lang w:bidi="ar-SA"/>
        </w:rPr>
        <w:drawing>
          <wp:inline distT="0" distB="0" distL="0" distR="0">
            <wp:extent cx="6334125" cy="1922780"/>
            <wp:effectExtent l="0" t="0" r="9525" b="127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r:link="rId15">
                      <a:extLst>
                        <a:ext uri="{28A0092B-C50C-407E-A947-70E740481C1C}">
                          <a14:useLocalDpi xmlns:a14="http://schemas.microsoft.com/office/drawing/2010/main" val="0"/>
                        </a:ext>
                      </a:extLst>
                    </a:blip>
                    <a:stretch>
                      <a:fillRect/>
                    </a:stretch>
                  </pic:blipFill>
                  <pic:spPr>
                    <a:xfrm>
                      <a:off x="0" y="0"/>
                      <a:ext cx="6334125" cy="1922780"/>
                    </a:xfrm>
                    <a:prstGeom prst="rect">
                      <a:avLst/>
                    </a:prstGeom>
                  </pic:spPr>
                </pic:pic>
              </a:graphicData>
            </a:graphic>
          </wp:inline>
        </w:drawing>
      </w:r>
      <w:r w:rsidR="000456F8">
        <w:t xml:space="preserve"> </w:t>
      </w:r>
    </w:p>
    <w:p w:rsidR="000456F8" w:rsidRDefault="000456F8" w:rsidP="00EA69F0">
      <w:pPr>
        <w:pStyle w:val="ppBodyText"/>
      </w:pPr>
      <w:r>
        <w:rPr>
          <w:rFonts w:eastAsia="Calibri"/>
        </w:rPr>
        <w:t xml:space="preserve"> </w:t>
      </w:r>
      <w:r w:rsidR="00EA69F0">
        <w:rPr>
          <w:rFonts w:eastAsia="Calibri"/>
        </w:rPr>
        <w:t>NOTA</w:t>
      </w:r>
    </w:p>
    <w:tbl>
      <w:tblPr>
        <w:tblStyle w:val="TableGrid"/>
        <w:tblW w:w="9507" w:type="dxa"/>
        <w:tblInd w:w="-30" w:type="dxa"/>
        <w:tblCellMar>
          <w:top w:w="61" w:type="dxa"/>
          <w:left w:w="107" w:type="dxa"/>
          <w:right w:w="119" w:type="dxa"/>
        </w:tblCellMar>
        <w:tblLook w:val="04A0" w:firstRow="1" w:lastRow="0" w:firstColumn="1" w:lastColumn="0" w:noHBand="0" w:noVBand="1"/>
      </w:tblPr>
      <w:tblGrid>
        <w:gridCol w:w="9507"/>
      </w:tblGrid>
      <w:tr w:rsidR="00EA69F0" w:rsidRPr="00872392" w:rsidTr="00EA69F0">
        <w:trPr>
          <w:trHeight w:val="958"/>
        </w:trPr>
        <w:tc>
          <w:tcPr>
            <w:tcW w:w="9507" w:type="dxa"/>
            <w:tcBorders>
              <w:top w:val="nil"/>
              <w:left w:val="single" w:sz="24" w:space="0" w:color="FFFFFF"/>
              <w:bottom w:val="nil"/>
              <w:right w:val="nil"/>
            </w:tcBorders>
            <w:shd w:val="clear" w:color="auto" w:fill="F2F2F2"/>
          </w:tcPr>
          <w:p w:rsidR="00EA69F0" w:rsidRPr="00AD52BD" w:rsidRDefault="00EA69F0" w:rsidP="00EA69F0">
            <w:pPr>
              <w:pStyle w:val="ppBodyText"/>
              <w:rPr>
                <w:lang w:val="es-ES"/>
              </w:rPr>
            </w:pPr>
            <w:r w:rsidRPr="00AD52BD">
              <w:rPr>
                <w:lang w:val="es-ES"/>
              </w:rPr>
              <w:t xml:space="preserve">Para eliminar los tipos que Microsoft Fakes no soporta, como CancellationToken y CancellationTokenSource, tendremos que refactorizar nuestro código para cambiar las interfaces y las dependencias de los componentes que queramos testear. Cuando se haya hecho un fake de un tipo no soportado al compilar el .fakes se verá en el resultado de compilación como un Warning. </w:t>
            </w:r>
          </w:p>
        </w:tc>
      </w:tr>
    </w:tbl>
    <w:p w:rsidR="000456F8" w:rsidRPr="00AD52BD" w:rsidRDefault="000456F8" w:rsidP="000456F8">
      <w:pPr>
        <w:spacing w:after="117" w:line="240" w:lineRule="auto"/>
        <w:rPr>
          <w:lang w:val="es-ES"/>
        </w:rPr>
      </w:pPr>
      <w:r w:rsidRPr="00AD52BD">
        <w:rPr>
          <w:rFonts w:ascii="Calibri" w:eastAsia="Calibri" w:hAnsi="Calibri" w:cs="Calibri"/>
          <w:sz w:val="16"/>
          <w:lang w:val="es-ES"/>
        </w:rPr>
        <w:t xml:space="preserve"> </w:t>
      </w:r>
    </w:p>
    <w:p w:rsidR="000456F8" w:rsidRPr="00AD52BD" w:rsidRDefault="000456F8" w:rsidP="00EA69F0">
      <w:pPr>
        <w:pStyle w:val="ppBodyText"/>
        <w:rPr>
          <w:lang w:val="es-ES"/>
        </w:rPr>
      </w:pPr>
      <w:r w:rsidRPr="00AD52BD">
        <w:rPr>
          <w:lang w:val="es-ES"/>
        </w:rPr>
        <w:t xml:space="preserve">Pásate por </w:t>
      </w:r>
      <w:hyperlink r:id="rId16">
        <w:r w:rsidRPr="00AD52BD">
          <w:rPr>
            <w:color w:val="0000FF"/>
            <w:u w:val="single" w:color="0000FF"/>
            <w:lang w:val="es-ES"/>
          </w:rPr>
          <w:t>Code generation, compilation, and naming conventions in Microsoft Fakes</w:t>
        </w:r>
      </w:hyperlink>
      <w:hyperlink r:id="rId17">
        <w:r w:rsidRPr="00AD52BD">
          <w:rPr>
            <w:lang w:val="es-ES"/>
          </w:rPr>
          <w:t xml:space="preserve"> </w:t>
        </w:r>
      </w:hyperlink>
      <w:r w:rsidRPr="00AD52BD">
        <w:rPr>
          <w:lang w:val="es-ES"/>
        </w:rPr>
        <w:t xml:space="preserve">para más información </w:t>
      </w:r>
    </w:p>
    <w:p w:rsidR="000456F8" w:rsidRPr="00AD52BD" w:rsidRDefault="00EA69F0" w:rsidP="00EA69F0">
      <w:pPr>
        <w:pStyle w:val="Heading2"/>
        <w:rPr>
          <w:lang w:val="es-ES"/>
        </w:rPr>
      </w:pPr>
      <w:r>
        <w:rPr>
          <w:lang w:val="es-ES"/>
        </w:rPr>
        <w:t xml:space="preserve">Logging detallado </w:t>
      </w:r>
    </w:p>
    <w:p w:rsidR="000456F8" w:rsidRPr="00AD52BD" w:rsidRDefault="000456F8" w:rsidP="00EA69F0">
      <w:pPr>
        <w:pStyle w:val="ppBodyText"/>
        <w:rPr>
          <w:lang w:val="es-ES"/>
        </w:rPr>
      </w:pPr>
      <w:r w:rsidRPr="00AD52BD">
        <w:rPr>
          <w:lang w:val="es-ES"/>
        </w:rPr>
        <w:t xml:space="preserve">Debido a varias razones, Fakes puede decidir saltarse una clase cuando genera los shims. Con Visual Studio 2012 Update 1, podemos obtener más información sobre el porqué de esa decisión cambiando el atributo Diagnostic de Fakes a true; esto hará que Fakes nos muestre las clases que se ha saltado como warnings. Cuando Fakes decide saltarse un elemento de un tipo, escribe mensajes de diagnóstico en el log de MSBuild. Podemos habilitarlo seteando la propiedad </w:t>
      </w:r>
      <w:r w:rsidRPr="00AD52BD">
        <w:rPr>
          <w:i/>
          <w:lang w:val="es-ES"/>
        </w:rPr>
        <w:t>Verbosity</w:t>
      </w:r>
      <w:r w:rsidRPr="00AD52BD">
        <w:rPr>
          <w:lang w:val="es-ES"/>
        </w:rPr>
        <w:t xml:space="preserve"> del elemento .fakes e incrementar el nivel de detalle de MSBuild: </w:t>
      </w:r>
    </w:p>
    <w:p w:rsidR="000456F8" w:rsidRPr="003920FB" w:rsidRDefault="0045144A" w:rsidP="0045144A">
      <w:pPr>
        <w:pStyle w:val="ppFigure"/>
        <w:rPr>
          <w:lang w:val="es-ES"/>
        </w:rPr>
      </w:pPr>
      <w:r>
        <w:rPr>
          <w:noProof/>
          <w:lang w:bidi="ar-SA"/>
        </w:rPr>
        <w:drawing>
          <wp:inline distT="0" distB="0" distL="0" distR="0">
            <wp:extent cx="6334125" cy="2030095"/>
            <wp:effectExtent l="0" t="0" r="9525" b="8255"/>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6334125" cy="2030095"/>
                    </a:xfrm>
                    <a:prstGeom prst="rect">
                      <a:avLst/>
                    </a:prstGeom>
                  </pic:spPr>
                </pic:pic>
              </a:graphicData>
            </a:graphic>
          </wp:inline>
        </w:drawing>
      </w:r>
      <w:r w:rsidR="000456F8" w:rsidRPr="003920FB">
        <w:rPr>
          <w:lang w:val="es-ES"/>
        </w:rPr>
        <w:t xml:space="preserve"> </w:t>
      </w:r>
    </w:p>
    <w:p w:rsidR="000456F8" w:rsidRPr="00AD52BD" w:rsidRDefault="00EA69F0" w:rsidP="00EA69F0">
      <w:pPr>
        <w:pStyle w:val="Heading2"/>
        <w:rPr>
          <w:lang w:val="es-ES"/>
        </w:rPr>
      </w:pPr>
      <w:r>
        <w:rPr>
          <w:lang w:val="es-ES"/>
        </w:rPr>
        <w:t xml:space="preserve">Trabajando con assemblies con strong names </w:t>
      </w:r>
    </w:p>
    <w:p w:rsidR="000456F8" w:rsidRDefault="000456F8" w:rsidP="00EA69F0">
      <w:pPr>
        <w:pStyle w:val="ppBodyText"/>
        <w:rPr>
          <w:lang w:val="es-ES"/>
        </w:rPr>
      </w:pPr>
      <w:r w:rsidRPr="00AD52BD">
        <w:rPr>
          <w:lang w:val="es-ES"/>
        </w:rPr>
        <w:t xml:space="preserve">Cuando generamos Fakes para assemblies con nombres fuertes (strong names), el nombrado de los assemblies fakes los administra el propio Framework por nosotros. Por defecto, el framework usará la misma clave que para el assembly “shimeado”. Podemos especificar una clave pública diferente para el assembly de Fakes, una que hayamos creado nosotros para el assembly de Fakes, indicando el path completo al archivo .snk que contiene la clave en la propiedad KeyFile en el elemento Fakes\Compilation del archivo .fakes: </w:t>
      </w:r>
    </w:p>
    <w:p w:rsidR="005B535C" w:rsidRDefault="005B535C" w:rsidP="005B535C">
      <w:pPr>
        <w:pStyle w:val="ppCodeLanguage"/>
        <w:rPr>
          <w:lang w:val="es-ES"/>
        </w:rPr>
      </w:pPr>
    </w:p>
    <w:p w:rsidR="005B535C" w:rsidRPr="005B535C" w:rsidRDefault="005B535C" w:rsidP="005B535C">
      <w:pPr>
        <w:pStyle w:val="ppCode"/>
      </w:pPr>
      <w:r w:rsidRPr="005B535C">
        <w:t xml:space="preserve">&lt;Fakes xmlns="http://schemas.microsoft.com/fakes/2011/"&gt; </w:t>
      </w:r>
    </w:p>
    <w:p w:rsidR="005B535C" w:rsidRPr="005B535C" w:rsidRDefault="005B535C" w:rsidP="005B535C">
      <w:pPr>
        <w:pStyle w:val="ppCode"/>
        <w:rPr>
          <w:lang w:val="es-ES"/>
        </w:rPr>
      </w:pPr>
      <w:r w:rsidRPr="005B535C">
        <w:t xml:space="preserve">  </w:t>
      </w:r>
      <w:r w:rsidRPr="005B535C">
        <w:rPr>
          <w:lang w:val="es-ES"/>
        </w:rPr>
        <w:t xml:space="preserve">&lt;Assembly Name="ClassLibrary1" Version="1.0.0.0"/&gt; </w:t>
      </w:r>
    </w:p>
    <w:p w:rsidR="005B535C" w:rsidRPr="005B535C" w:rsidRDefault="005B535C" w:rsidP="005B535C">
      <w:pPr>
        <w:pStyle w:val="ppCode"/>
        <w:rPr>
          <w:lang w:val="es-ES"/>
        </w:rPr>
      </w:pPr>
      <w:r w:rsidRPr="005B535C">
        <w:rPr>
          <w:lang w:val="es-ES"/>
        </w:rPr>
        <w:t xml:space="preserve">  &lt;Compilation KeyFile="MyKeyFile.snk" /&gt; </w:t>
      </w:r>
    </w:p>
    <w:p w:rsidR="005B535C" w:rsidRPr="005B535C" w:rsidRDefault="005B535C" w:rsidP="005B535C">
      <w:pPr>
        <w:pStyle w:val="ppCode"/>
        <w:rPr>
          <w:lang w:val="es-ES"/>
        </w:rPr>
      </w:pPr>
      <w:r w:rsidRPr="005B535C">
        <w:rPr>
          <w:lang w:val="es-ES"/>
        </w:rPr>
        <w:t>&lt;/Fakes&gt;</w:t>
      </w:r>
    </w:p>
    <w:p w:rsidR="000456F8" w:rsidRPr="00AD52BD" w:rsidRDefault="000456F8" w:rsidP="005B535C">
      <w:pPr>
        <w:pStyle w:val="ppBodyText"/>
        <w:rPr>
          <w:lang w:val="es-ES"/>
        </w:rPr>
      </w:pPr>
    </w:p>
    <w:p w:rsidR="000456F8" w:rsidRDefault="000456F8" w:rsidP="00EA69F0">
      <w:pPr>
        <w:pStyle w:val="ppBodyText"/>
      </w:pPr>
      <w:r w:rsidRPr="00AD52BD">
        <w:rPr>
          <w:lang w:val="es-ES"/>
        </w:rPr>
        <w:t xml:space="preserve">Si tenemos acceso al código del assembly al que estamos haciendo el fake, podemos exponer los tipos internos usando la propiedad </w:t>
      </w:r>
      <w:r w:rsidRPr="00AD52BD">
        <w:rPr>
          <w:i/>
          <w:lang w:val="es-ES"/>
        </w:rPr>
        <w:t>InternalsVisibleTo</w:t>
      </w:r>
      <w:r w:rsidRPr="00AD52BD">
        <w:rPr>
          <w:lang w:val="es-ES"/>
        </w:rPr>
        <w:t xml:space="preserve">. Cuando hacemos esto en un assembly con nombre fuerte, tendremos que indicar el nombre y la clave pública tanto para el assembly fake como para el assembly de test. </w:t>
      </w:r>
      <w:r>
        <w:t xml:space="preserve">Por ejemplo: </w:t>
      </w:r>
    </w:p>
    <w:p w:rsidR="005B535C" w:rsidRDefault="005B535C" w:rsidP="005B535C">
      <w:pPr>
        <w:pStyle w:val="ppCodeLanguage"/>
        <w:numPr>
          <w:ilvl w:val="0"/>
          <w:numId w:val="0"/>
        </w:numPr>
      </w:pPr>
    </w:p>
    <w:p w:rsidR="005B535C" w:rsidRDefault="005B535C" w:rsidP="005B535C">
      <w:pPr>
        <w:pStyle w:val="ppCode"/>
      </w:pPr>
      <w:r>
        <w:t xml:space="preserve">[assembly: System.Runtime.CompilerServices.InternalsVisibleTo("SimpleLibrary.Test, PublicKey=002…8b")] </w:t>
      </w:r>
    </w:p>
    <w:p w:rsidR="005B535C" w:rsidRPr="005B535C" w:rsidRDefault="005B535C" w:rsidP="005B535C">
      <w:pPr>
        <w:pStyle w:val="ppCode"/>
      </w:pPr>
      <w:r>
        <w:t>[assembly: System.Runtime.CompilerServices.InternalsVisibleTo("SimpleLibrary.Fakes, PublicKey=002…8b")]</w:t>
      </w:r>
    </w:p>
    <w:p w:rsidR="005B535C" w:rsidRDefault="005B535C" w:rsidP="00DD4213">
      <w:pPr>
        <w:pStyle w:val="ppBodyText"/>
      </w:pPr>
    </w:p>
    <w:p w:rsidR="000456F8" w:rsidRDefault="000456F8" w:rsidP="00DD4213">
      <w:pPr>
        <w:pStyle w:val="ppBodyText"/>
      </w:pPr>
      <w:r w:rsidRPr="00AD52BD">
        <w:rPr>
          <w:lang w:val="es-ES"/>
        </w:rPr>
        <w:t xml:space="preserve">Fijaos que necesitaremos la clave pública y no el key token público del assembly, que es lo que normalmente vemos. Para obtener la clave pública de un assembly firmado, necesitaremos la herramienta “sn.exe” que está incluida en Visual Studio. </w:t>
      </w:r>
      <w:r>
        <w:t xml:space="preserve">Por ejemplo: </w:t>
      </w:r>
    </w:p>
    <w:p w:rsidR="005B535C" w:rsidRDefault="005B535C" w:rsidP="005B535C">
      <w:pPr>
        <w:pStyle w:val="ppCodeLanguage"/>
      </w:pPr>
    </w:p>
    <w:p w:rsidR="005B535C" w:rsidRDefault="005B535C" w:rsidP="005B535C">
      <w:pPr>
        <w:pStyle w:val="ppCode"/>
      </w:pPr>
      <w:r>
        <w:t xml:space="preserve">C:\sn -Tp ClassLibrary1.Fakes.dll </w:t>
      </w:r>
    </w:p>
    <w:p w:rsidR="005B535C" w:rsidRDefault="005B535C" w:rsidP="005B535C">
      <w:pPr>
        <w:pStyle w:val="ppCode"/>
      </w:pPr>
      <w:r>
        <w:t xml:space="preserve">Microsoft (R) .NET Framework Strong Name Utility Version 4.0.30319.17929 </w:t>
      </w:r>
    </w:p>
    <w:p w:rsidR="005B535C" w:rsidRDefault="005B535C" w:rsidP="005B535C">
      <w:pPr>
        <w:pStyle w:val="ppCode"/>
      </w:pPr>
      <w:r>
        <w:t xml:space="preserve">Copyright (c) Microsoft Corporation.  All rights reserved. </w:t>
      </w:r>
    </w:p>
    <w:p w:rsidR="005B535C" w:rsidRDefault="005B535C" w:rsidP="005B535C">
      <w:pPr>
        <w:pStyle w:val="ppCode"/>
      </w:pPr>
      <w:r>
        <w:t xml:space="preserve">Public key (hash algorithm: sha1): </w:t>
      </w:r>
    </w:p>
    <w:p w:rsidR="005B535C" w:rsidRDefault="005B535C" w:rsidP="005B535C">
      <w:pPr>
        <w:pStyle w:val="ppCode"/>
      </w:pPr>
      <w:r>
        <w:t xml:space="preserve">0024000004800000940000000602000000240000525341310004000001000100172b76875201e1 </w:t>
      </w:r>
    </w:p>
    <w:p w:rsidR="005B535C" w:rsidRDefault="005B535C" w:rsidP="005B535C">
      <w:pPr>
        <w:pStyle w:val="ppCode"/>
      </w:pPr>
      <w:r>
        <w:t xml:space="preserve">5855757bb1d6cbbf8e943367d5d94eb7f2b5e229e90677c649758c6a24186f6a0c79ba23f2221a </w:t>
      </w:r>
    </w:p>
    <w:p w:rsidR="005B535C" w:rsidRDefault="005B535C" w:rsidP="005B535C">
      <w:pPr>
        <w:pStyle w:val="ppCode"/>
      </w:pPr>
      <w:r>
        <w:t xml:space="preserve">6ae7139b8ae3a6e09cb1fde7ce90d1a303a325719c2033e4097fd1aa49bb6e25768fa37bee3954 29883062ab47270f78828d2d2dbe00ae137604808713a28fce85dd7426fded78e1d1675ee3a1e8 </w:t>
      </w:r>
    </w:p>
    <w:p w:rsidR="005B535C" w:rsidRDefault="005B535C" w:rsidP="005B535C">
      <w:pPr>
        <w:pStyle w:val="ppCode"/>
      </w:pPr>
      <w:r>
        <w:t xml:space="preserve">0cdcd3be </w:t>
      </w:r>
    </w:p>
    <w:p w:rsidR="005B535C" w:rsidRDefault="005B535C" w:rsidP="005B535C">
      <w:pPr>
        <w:pStyle w:val="ppCode"/>
      </w:pPr>
      <w:r>
        <w:t xml:space="preserve"> </w:t>
      </w:r>
    </w:p>
    <w:p w:rsidR="005B535C" w:rsidRPr="005B535C" w:rsidRDefault="005B535C" w:rsidP="005B535C">
      <w:pPr>
        <w:pStyle w:val="ppCode"/>
      </w:pPr>
      <w:r>
        <w:t xml:space="preserve">Public key token is 28030c10971c279e  </w:t>
      </w:r>
    </w:p>
    <w:p w:rsidR="005B535C" w:rsidRDefault="005B535C" w:rsidP="005B535C">
      <w:pPr>
        <w:pStyle w:val="ppBodyText"/>
      </w:pPr>
    </w:p>
    <w:p w:rsidR="000456F8" w:rsidRDefault="000456F8" w:rsidP="00EA69F0">
      <w:pPr>
        <w:pStyle w:val="ppBodyText"/>
        <w:rPr>
          <w:lang w:val="es-ES"/>
        </w:rPr>
      </w:pPr>
      <w:r w:rsidRPr="00AD52BD">
        <w:rPr>
          <w:lang w:val="es-ES"/>
        </w:rPr>
        <w:t xml:space="preserve">Para ello, el atributo </w:t>
      </w:r>
      <w:r w:rsidRPr="00AD52BD">
        <w:rPr>
          <w:i/>
          <w:lang w:val="es-ES"/>
        </w:rPr>
        <w:t>InternalsVisibleTo</w:t>
      </w:r>
      <w:r w:rsidRPr="00AD52BD">
        <w:rPr>
          <w:lang w:val="es-ES"/>
        </w:rPr>
        <w:t xml:space="preserve"> debería ser: </w:t>
      </w:r>
    </w:p>
    <w:p w:rsidR="005B535C" w:rsidRDefault="005B535C" w:rsidP="005B535C">
      <w:pPr>
        <w:pStyle w:val="ppCodeLanguage"/>
        <w:rPr>
          <w:lang w:val="es-ES"/>
        </w:rPr>
      </w:pPr>
    </w:p>
    <w:p w:rsidR="005B535C" w:rsidRPr="005B535C" w:rsidRDefault="005B535C" w:rsidP="005B535C">
      <w:pPr>
        <w:pStyle w:val="ppCode"/>
        <w:rPr>
          <w:lang w:val="es-ES"/>
        </w:rPr>
      </w:pPr>
      <w:r w:rsidRPr="005B535C">
        <w:rPr>
          <w:lang w:val="es-ES"/>
        </w:rPr>
        <w:t xml:space="preserve">[assembly: InternalsVisibleTo("ClassLibrary1.Fakes, </w:t>
      </w:r>
    </w:p>
    <w:p w:rsidR="005B535C" w:rsidRPr="005B535C" w:rsidRDefault="005B535C" w:rsidP="005B535C">
      <w:pPr>
        <w:pStyle w:val="ppCode"/>
        <w:rPr>
          <w:lang w:val="es-ES"/>
        </w:rPr>
      </w:pPr>
      <w:r w:rsidRPr="005B535C">
        <w:rPr>
          <w:lang w:val="es-ES"/>
        </w:rPr>
        <w:t>PublicKey=0024000004800000940000000602000000240000525341310004000001000100e92decb949446f688ab9f6973436c53</w:t>
      </w:r>
    </w:p>
    <w:p w:rsidR="005B535C" w:rsidRPr="005B535C" w:rsidRDefault="005B535C" w:rsidP="005B535C">
      <w:pPr>
        <w:pStyle w:val="ppCode"/>
        <w:rPr>
          <w:lang w:val="es-ES"/>
        </w:rPr>
      </w:pPr>
      <w:r w:rsidRPr="005B535C">
        <w:rPr>
          <w:lang w:val="es-ES"/>
        </w:rPr>
        <w:t>5bf50acd1fd580495aae3f875aa4e4f663ca77908c63b7f0996977cb98fcfdb35e05aa2c842002703cad835473caac5ef14107e3a 7fae01120a96558785f48319f66daabc862872b2c53f5ac11fa335c0165e202b4c011334c7bc8f4c4e570cf255190f4e3e2cbc913 7ca57cb687947bc")]</w:t>
      </w:r>
    </w:p>
    <w:p w:rsidR="005B535C" w:rsidRPr="00AD52BD" w:rsidRDefault="005B535C" w:rsidP="00EA69F0">
      <w:pPr>
        <w:pStyle w:val="ppBodyText"/>
        <w:rPr>
          <w:lang w:val="es-ES"/>
        </w:rPr>
      </w:pPr>
    </w:p>
    <w:p w:rsidR="000456F8" w:rsidRPr="005B535C" w:rsidRDefault="00EA69F0" w:rsidP="00EA69F0">
      <w:pPr>
        <w:pStyle w:val="Heading2"/>
        <w:rPr>
          <w:lang w:val="es-ES"/>
        </w:rPr>
      </w:pPr>
      <w:r w:rsidRPr="005B535C">
        <w:rPr>
          <w:lang w:val="es-ES"/>
        </w:rPr>
        <w:t xml:space="preserve">Optimizando la generación de Fakes </w:t>
      </w:r>
    </w:p>
    <w:p w:rsidR="000456F8" w:rsidRPr="00AD52BD" w:rsidRDefault="000456F8" w:rsidP="00EA69F0">
      <w:pPr>
        <w:pStyle w:val="ppBodyText"/>
        <w:rPr>
          <w:lang w:val="es-ES"/>
        </w:rPr>
      </w:pPr>
      <w:r w:rsidRPr="00AD52BD">
        <w:rPr>
          <w:lang w:val="es-ES"/>
        </w:rPr>
        <w:t xml:space="preserve">Por defecto, cuando añadimos un Fakes assembly, el framework de Fakes crea un archivo XML que intenta generar Stubs y Shims, incluso genera tipos que es posible que nunca usemos en nuestros tests unitarios y que afectan negativamente a los tiempos de compilación. </w:t>
      </w:r>
    </w:p>
    <w:p w:rsidR="000456F8" w:rsidRDefault="000456F8" w:rsidP="00EA69F0">
      <w:pPr>
        <w:pStyle w:val="ppBodyText"/>
      </w:pPr>
      <w:r w:rsidRPr="00AD52BD">
        <w:rPr>
          <w:lang w:val="es-ES"/>
        </w:rPr>
        <w:t xml:space="preserve">Si tenemos un código base testable y no necesitamos Shims, desactívalos. Si sólo necesitas que se incluya un subconjunto de las clases de tu solución, identifícalos con el filtrado de Tipos. </w:t>
      </w:r>
      <w:r>
        <w:t xml:space="preserve">(Pasate por </w:t>
      </w:r>
      <w:hyperlink r:id="rId20">
        <w:r>
          <w:rPr>
            <w:color w:val="0000FF"/>
            <w:u w:val="single" w:color="0000FF"/>
          </w:rPr>
          <w:t>Code generation,</w:t>
        </w:r>
      </w:hyperlink>
      <w:hyperlink r:id="rId21">
        <w:r>
          <w:rPr>
            <w:color w:val="0000FF"/>
          </w:rPr>
          <w:t xml:space="preserve"> </w:t>
        </w:r>
      </w:hyperlink>
      <w:hyperlink r:id="rId22">
        <w:r>
          <w:rPr>
            <w:color w:val="0000FF"/>
            <w:u w:val="single" w:color="0000FF"/>
          </w:rPr>
          <w:t>compilation, and naming conventions in Microsoft Fakes</w:t>
        </w:r>
      </w:hyperlink>
      <w:hyperlink r:id="rId23">
        <w:r>
          <w:t>)</w:t>
        </w:r>
      </w:hyperlink>
      <w:r>
        <w:t xml:space="preserve">. </w:t>
      </w:r>
    </w:p>
    <w:p w:rsidR="000456F8" w:rsidRDefault="000456F8" w:rsidP="000456F8">
      <w:pPr>
        <w:spacing w:after="3"/>
        <w:rPr>
          <w:rFonts w:ascii="Calibri" w:eastAsia="Calibri" w:hAnsi="Calibri" w:cs="Calibri"/>
          <w:sz w:val="16"/>
        </w:rPr>
      </w:pPr>
      <w:r>
        <w:rPr>
          <w:rFonts w:ascii="Calibri" w:eastAsia="Calibri" w:hAnsi="Calibri" w:cs="Calibri"/>
          <w:sz w:val="16"/>
        </w:rPr>
        <w:t xml:space="preserve"> </w:t>
      </w:r>
    </w:p>
    <w:p w:rsidR="00EA69F0" w:rsidRDefault="00EA69F0" w:rsidP="00EA69F0">
      <w:pPr>
        <w:pStyle w:val="ppBodyText"/>
      </w:pPr>
      <w:r>
        <w:rPr>
          <w:rFonts w:eastAsia="Calibri"/>
        </w:rPr>
        <w:t>NOTA</w:t>
      </w:r>
    </w:p>
    <w:tbl>
      <w:tblPr>
        <w:tblStyle w:val="TableGrid"/>
        <w:tblW w:w="9507" w:type="dxa"/>
        <w:tblInd w:w="-30" w:type="dxa"/>
        <w:tblCellMar>
          <w:top w:w="61" w:type="dxa"/>
          <w:left w:w="107" w:type="dxa"/>
          <w:right w:w="119" w:type="dxa"/>
        </w:tblCellMar>
        <w:tblLook w:val="04A0" w:firstRow="1" w:lastRow="0" w:firstColumn="1" w:lastColumn="0" w:noHBand="0" w:noVBand="1"/>
      </w:tblPr>
      <w:tblGrid>
        <w:gridCol w:w="9507"/>
      </w:tblGrid>
      <w:tr w:rsidR="00EA69F0" w:rsidTr="00EA69F0">
        <w:trPr>
          <w:trHeight w:val="718"/>
        </w:trPr>
        <w:tc>
          <w:tcPr>
            <w:tcW w:w="9507" w:type="dxa"/>
            <w:tcBorders>
              <w:top w:val="nil"/>
              <w:left w:val="single" w:sz="24" w:space="0" w:color="FFFFFF"/>
              <w:bottom w:val="nil"/>
              <w:right w:val="nil"/>
            </w:tcBorders>
            <w:shd w:val="clear" w:color="auto" w:fill="F2F2F2"/>
          </w:tcPr>
          <w:p w:rsidR="00EA69F0" w:rsidRPr="00AD52BD" w:rsidRDefault="00EA69F0" w:rsidP="00EA69F0">
            <w:pPr>
              <w:pStyle w:val="ppBodyText"/>
              <w:rPr>
                <w:lang w:val="es-ES"/>
              </w:rPr>
            </w:pPr>
            <w:r w:rsidRPr="00AD52BD">
              <w:rPr>
                <w:lang w:val="es-ES"/>
              </w:rPr>
              <w:t xml:space="preserve">Antes de que indiques los filtros de tipo, pon siempre un &lt;Clear/&gt; </w:t>
            </w:r>
          </w:p>
          <w:p w:rsidR="00EA69F0" w:rsidRPr="00AD52BD" w:rsidRDefault="00EA69F0" w:rsidP="00EA69F0">
            <w:pPr>
              <w:pStyle w:val="ppBodyText"/>
              <w:rPr>
                <w:lang w:val="es-ES"/>
              </w:rPr>
            </w:pPr>
            <w:r w:rsidRPr="00AD52BD">
              <w:rPr>
                <w:lang w:val="es-ES"/>
              </w:rPr>
              <w:t xml:space="preserve">Deshabilita la generación con un solo &lt;Clear/&gt; o con el atributo Disable=”true” en el elemento </w:t>
            </w:r>
            <w:r w:rsidRPr="00AD52BD">
              <w:rPr>
                <w:i/>
                <w:lang w:val="es-ES"/>
              </w:rPr>
              <w:t>StubGeneration</w:t>
            </w:r>
            <w:r w:rsidRPr="00AD52BD">
              <w:rPr>
                <w:lang w:val="es-ES"/>
              </w:rPr>
              <w:t xml:space="preserve"> o </w:t>
            </w:r>
          </w:p>
          <w:p w:rsidR="00EA69F0" w:rsidRDefault="00EA69F0" w:rsidP="00EA69F0">
            <w:pPr>
              <w:pStyle w:val="ppBodyText"/>
            </w:pPr>
            <w:r>
              <w:rPr>
                <w:i/>
              </w:rPr>
              <w:t>ShimGeneration</w:t>
            </w:r>
            <w:r>
              <w:t xml:space="preserve"> </w:t>
            </w:r>
          </w:p>
        </w:tc>
      </w:tr>
    </w:tbl>
    <w:p w:rsidR="000456F8" w:rsidRDefault="000456F8" w:rsidP="000456F8">
      <w:pPr>
        <w:spacing w:after="119" w:line="240" w:lineRule="auto"/>
      </w:pPr>
      <w:r>
        <w:rPr>
          <w:rFonts w:ascii="Calibri" w:eastAsia="Calibri" w:hAnsi="Calibri" w:cs="Calibri"/>
          <w:sz w:val="16"/>
        </w:rPr>
        <w:t xml:space="preserve"> </w:t>
      </w:r>
    </w:p>
    <w:p w:rsidR="000456F8" w:rsidRDefault="000456F8" w:rsidP="00EA69F0">
      <w:pPr>
        <w:pStyle w:val="ppBodyText"/>
        <w:rPr>
          <w:lang w:val="es-ES"/>
        </w:rPr>
      </w:pPr>
      <w:r w:rsidRPr="00AD52BD">
        <w:rPr>
          <w:lang w:val="es-ES"/>
        </w:rPr>
        <w:t xml:space="preserve">En el siguiente código se desactiva el </w:t>
      </w:r>
      <w:r w:rsidRPr="00AD52BD">
        <w:rPr>
          <w:b/>
          <w:lang w:val="es-ES"/>
        </w:rPr>
        <w:t>ShimGeneration</w:t>
      </w:r>
      <w:r w:rsidRPr="00AD52BD">
        <w:rPr>
          <w:lang w:val="es-ES"/>
        </w:rPr>
        <w:t xml:space="preserve">, y genera Stubs sólo para los tipos que contengan </w:t>
      </w:r>
      <w:r w:rsidRPr="00AD52BD">
        <w:rPr>
          <w:b/>
          <w:lang w:val="es-ES"/>
        </w:rPr>
        <w:t>Contoso.MainWeb.Repository</w:t>
      </w:r>
      <w:r w:rsidRPr="00AD52BD">
        <w:rPr>
          <w:lang w:val="es-ES"/>
        </w:rPr>
        <w:t xml:space="preserve"> en el nombre: </w:t>
      </w:r>
    </w:p>
    <w:p w:rsidR="005B535C" w:rsidRDefault="005B535C" w:rsidP="005B535C">
      <w:pPr>
        <w:pStyle w:val="ppCodeLanguage"/>
        <w:rPr>
          <w:lang w:val="es-ES"/>
        </w:rPr>
      </w:pPr>
    </w:p>
    <w:p w:rsidR="005B535C" w:rsidRPr="005B535C" w:rsidRDefault="005B535C" w:rsidP="005B535C">
      <w:pPr>
        <w:pStyle w:val="ppCode"/>
      </w:pPr>
      <w:r w:rsidRPr="005B535C">
        <w:t xml:space="preserve">&lt;Fakes xmlns="http://schemas.microsoft.com/fakes/2011/"&gt; </w:t>
      </w:r>
    </w:p>
    <w:p w:rsidR="005B535C" w:rsidRPr="005B535C" w:rsidRDefault="005B535C" w:rsidP="005B535C">
      <w:pPr>
        <w:pStyle w:val="ppCode"/>
        <w:rPr>
          <w:lang w:val="es-ES"/>
        </w:rPr>
      </w:pPr>
      <w:r w:rsidRPr="005B535C">
        <w:t xml:space="preserve">  </w:t>
      </w:r>
      <w:r w:rsidRPr="005B535C">
        <w:rPr>
          <w:lang w:val="es-ES"/>
        </w:rPr>
        <w:t xml:space="preserve">&lt;Assembly Name=" Contoso.MainWeb"/&gt; </w:t>
      </w:r>
    </w:p>
    <w:p w:rsidR="005B535C" w:rsidRPr="005B535C" w:rsidRDefault="005B535C" w:rsidP="005B535C">
      <w:pPr>
        <w:pStyle w:val="ppCode"/>
        <w:rPr>
          <w:lang w:val="es-ES"/>
        </w:rPr>
      </w:pPr>
      <w:r w:rsidRPr="005B535C">
        <w:rPr>
          <w:lang w:val="es-ES"/>
        </w:rPr>
        <w:t xml:space="preserve">  &lt;StubGeneration&gt; </w:t>
      </w:r>
    </w:p>
    <w:p w:rsidR="005B535C" w:rsidRPr="005B535C" w:rsidRDefault="005B535C" w:rsidP="005B535C">
      <w:pPr>
        <w:pStyle w:val="ppCode"/>
        <w:rPr>
          <w:lang w:val="es-ES"/>
        </w:rPr>
      </w:pPr>
      <w:r w:rsidRPr="005B535C">
        <w:rPr>
          <w:lang w:val="es-ES"/>
        </w:rPr>
        <w:t xml:space="preserve">    &lt;Clear/&gt; </w:t>
      </w:r>
    </w:p>
    <w:p w:rsidR="005B535C" w:rsidRPr="005B535C" w:rsidRDefault="005B535C" w:rsidP="005B535C">
      <w:pPr>
        <w:pStyle w:val="ppCode"/>
      </w:pPr>
      <w:r w:rsidRPr="005B535C">
        <w:t xml:space="preserve">    &lt;Add Namespace="Contoso.MainWeb.Repository" /&gt; </w:t>
      </w:r>
    </w:p>
    <w:p w:rsidR="005B535C" w:rsidRPr="005B535C" w:rsidRDefault="005B535C" w:rsidP="005B535C">
      <w:pPr>
        <w:pStyle w:val="ppCode"/>
        <w:rPr>
          <w:lang w:val="es-ES"/>
        </w:rPr>
      </w:pPr>
      <w:r w:rsidRPr="005B535C">
        <w:t xml:space="preserve">  </w:t>
      </w:r>
      <w:r w:rsidRPr="005B535C">
        <w:rPr>
          <w:lang w:val="es-ES"/>
        </w:rPr>
        <w:t xml:space="preserve">&lt;/StubGeneration&gt; </w:t>
      </w:r>
    </w:p>
    <w:p w:rsidR="005B535C" w:rsidRPr="005B535C" w:rsidRDefault="005B535C" w:rsidP="005B535C">
      <w:pPr>
        <w:pStyle w:val="ppCode"/>
        <w:rPr>
          <w:lang w:val="es-ES"/>
        </w:rPr>
      </w:pPr>
      <w:r w:rsidRPr="005B535C">
        <w:rPr>
          <w:lang w:val="es-ES"/>
        </w:rPr>
        <w:t xml:space="preserve">  &lt;ShimGeneration Disable="true"/&gt; </w:t>
      </w:r>
    </w:p>
    <w:p w:rsidR="005B535C" w:rsidRPr="00AD52BD" w:rsidRDefault="005B535C" w:rsidP="005B535C">
      <w:pPr>
        <w:pStyle w:val="ppCode"/>
        <w:rPr>
          <w:lang w:val="es-ES"/>
        </w:rPr>
      </w:pPr>
      <w:r w:rsidRPr="005B535C">
        <w:rPr>
          <w:lang w:val="es-ES"/>
        </w:rPr>
        <w:t xml:space="preserve">&lt;/Fakes&gt; </w:t>
      </w:r>
      <w:r w:rsidRPr="00AD52BD">
        <w:rPr>
          <w:lang w:val="es-ES"/>
        </w:rPr>
        <w:t xml:space="preserve"> </w:t>
      </w:r>
    </w:p>
    <w:p w:rsidR="000456F8" w:rsidRPr="00AD52BD" w:rsidRDefault="000456F8" w:rsidP="00EA69F0">
      <w:pPr>
        <w:pStyle w:val="ppBodyText"/>
        <w:rPr>
          <w:lang w:val="es-ES"/>
        </w:rPr>
      </w:pPr>
      <w:r w:rsidRPr="00AD52BD">
        <w:rPr>
          <w:lang w:val="es-ES"/>
        </w:rPr>
        <w:t xml:space="preserve">Tenemos que saber que la generación restringida tiene un efecto en el tiempo de compilación y que la mejor optimización que podemos hacer es evitar la re-generación de los fakes. Si estás haciendo un fake de un assembly que no suele cambiar deberías compilar los assemblies fakes una sola vez en un proyecto a parte y añadir esos assemblies como referencias al control de código. Y referenciar desde ahí tus proyectos de test unitarios. </w:t>
      </w:r>
    </w:p>
    <w:p w:rsidR="000456F8" w:rsidRPr="00AD52BD" w:rsidRDefault="00EA69F0" w:rsidP="00EA69F0">
      <w:pPr>
        <w:pStyle w:val="Heading2"/>
        <w:rPr>
          <w:lang w:val="es-ES"/>
        </w:rPr>
      </w:pPr>
      <w:r>
        <w:rPr>
          <w:lang w:val="es-ES"/>
        </w:rPr>
        <w:t xml:space="preserve">Mirando bajo las sábanas </w:t>
      </w:r>
    </w:p>
    <w:p w:rsidR="000456F8" w:rsidRDefault="000456F8" w:rsidP="00EA69F0">
      <w:pPr>
        <w:pStyle w:val="ppBodyText"/>
        <w:rPr>
          <w:lang w:val="es-ES"/>
        </w:rPr>
      </w:pPr>
      <w:r w:rsidRPr="00AD52BD">
        <w:rPr>
          <w:lang w:val="es-ES"/>
        </w:rPr>
        <w:t xml:space="preserve">Vamos a ver qué ocurre si modificamos la configuración del archivo .fakes. En el ejemplo vamos a hacer un fake de System.dll. Esta dll es un candidato perfecto para generarlo una vez y añadirlo a nuestros “assemblies referenciados” en el control de versiones, ya que no va a cambiar. En este ejemplo, usamos ILSpy para desensamblar el assembly que se ha generado y vamos a ver qué tipos se han generado: </w:t>
      </w:r>
    </w:p>
    <w:p w:rsidR="00AE2C34" w:rsidRPr="00AE2C34" w:rsidRDefault="00AE2C34" w:rsidP="00EA69F0">
      <w:pPr>
        <w:pStyle w:val="ppFigure"/>
        <w:rPr>
          <w:lang w:val="es-ES"/>
        </w:rPr>
      </w:pPr>
      <w:r>
        <w:rPr>
          <w:noProof/>
          <w:lang w:bidi="ar-SA"/>
        </w:rPr>
        <w:drawing>
          <wp:inline distT="0" distB="0" distL="0" distR="0">
            <wp:extent cx="9627544" cy="1139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r:link="rId25">
                      <a:extLst>
                        <a:ext uri="{28A0092B-C50C-407E-A947-70E740481C1C}">
                          <a14:useLocalDpi xmlns:a14="http://schemas.microsoft.com/office/drawing/2010/main" val="0"/>
                        </a:ext>
                      </a:extLst>
                    </a:blip>
                    <a:stretch>
                      <a:fillRect/>
                    </a:stretch>
                  </pic:blipFill>
                  <pic:spPr>
                    <a:xfrm>
                      <a:off x="0" y="0"/>
                      <a:ext cx="9649883" cy="11418333"/>
                    </a:xfrm>
                    <a:prstGeom prst="rect">
                      <a:avLst/>
                    </a:prstGeom>
                  </pic:spPr>
                </pic:pic>
              </a:graphicData>
            </a:graphic>
          </wp:inline>
        </w:drawing>
      </w:r>
    </w:p>
    <w:p w:rsidR="000456F8" w:rsidRPr="00AD52BD" w:rsidRDefault="00EA69F0" w:rsidP="00EA69F0">
      <w:pPr>
        <w:pStyle w:val="Heading2"/>
        <w:rPr>
          <w:lang w:val="es-ES"/>
        </w:rPr>
      </w:pPr>
      <w:r>
        <w:rPr>
          <w:lang w:val="es-ES"/>
        </w:rPr>
        <w:t xml:space="preserve">Refactorizando código bajo test </w:t>
      </w:r>
    </w:p>
    <w:p w:rsidR="000456F8" w:rsidRPr="00AD52BD" w:rsidRDefault="000456F8" w:rsidP="00EA69F0">
      <w:pPr>
        <w:pStyle w:val="ppBodyText"/>
        <w:rPr>
          <w:lang w:val="es-ES"/>
        </w:rPr>
      </w:pPr>
      <w:r w:rsidRPr="00AD52BD">
        <w:rPr>
          <w:lang w:val="es-ES"/>
        </w:rPr>
        <w:t xml:space="preserve">Las convenciones de nombrado usados en Microsoft Fakes puede hacer que el refactoring del código que se testea sea algo parecido a una aventura. Los prefijos de las clases Shim “Fakes.Shim” al nombre original. Por ejemplo, si vamos a hacer un fake de la clase System.DateTime, el Shim sería System.Fakes.ShimDateTime. El nombre de una clase stub se deriva del nombre de la interfaz, con el prefijo “Fakes.Stub”, y añadiéndole el nombre del tipo. El nombre del tipo stub se deriva de los nombres del método y los parámetros. </w:t>
      </w:r>
    </w:p>
    <w:p w:rsidR="000456F8" w:rsidRPr="00AD52BD" w:rsidRDefault="000456F8" w:rsidP="00EA69F0">
      <w:pPr>
        <w:pStyle w:val="ppBodyText"/>
        <w:rPr>
          <w:lang w:val="es-ES"/>
        </w:rPr>
      </w:pPr>
      <w:r w:rsidRPr="00AD52BD">
        <w:rPr>
          <w:lang w:val="es-ES"/>
        </w:rPr>
        <w:t xml:space="preserve">Si refactorizamos el código bajo test, el test unitario que hemos escrito usando Shims y Stubs de la versión generada con Fakes assemblies no compilará. Ahora mismo, no hay una solución fácil a este problema a parte de la de crear una expresión regular a medida para actualizar nuestros test unitarios. Ten esto en cuenta cuando estimes cualquier refactorización del código que ha sido testeado unitariamente. Puede suponer un coste alto. </w:t>
      </w:r>
    </w:p>
    <w:p w:rsidR="000456F8" w:rsidRPr="00AD52BD" w:rsidRDefault="00EA69F0" w:rsidP="00EA69F0">
      <w:pPr>
        <w:pStyle w:val="Heading2"/>
        <w:rPr>
          <w:lang w:val="es-ES"/>
        </w:rPr>
      </w:pPr>
      <w:r>
        <w:rPr>
          <w:lang w:val="es-ES"/>
        </w:rPr>
        <w:t xml:space="preserve">Eliminar Fakes de un proyecto </w:t>
      </w:r>
    </w:p>
    <w:p w:rsidR="000456F8" w:rsidRDefault="000456F8" w:rsidP="00EA69F0">
      <w:pPr>
        <w:pStyle w:val="ppBodyText"/>
      </w:pPr>
      <w:r w:rsidRPr="00AD52BD">
        <w:rPr>
          <w:lang w:val="es-ES"/>
        </w:rPr>
        <w:t xml:space="preserve">Añadir y, especialmente, eliminar los Fakes de tu solución puede que no sea trivial. Te pedimos que evalúes y hagas pruebas funcionales y pruebas de concepto antes de introducir Fakes o cualquier otra herramienta de este tipo. </w:t>
      </w:r>
      <w:r>
        <w:t xml:space="preserve">Para eliminar Fakes de tu proyecto, haz lo siguiente: </w:t>
      </w:r>
    </w:p>
    <w:p w:rsidR="000456F8" w:rsidRDefault="0045144A" w:rsidP="0045144A">
      <w:pPr>
        <w:pStyle w:val="ppFigure"/>
      </w:pPr>
      <w:r>
        <w:rPr>
          <w:noProof/>
          <w:lang w:bidi="ar-SA"/>
        </w:rPr>
        <w:drawing>
          <wp:inline distT="0" distB="0" distL="0" distR="0">
            <wp:extent cx="4515480" cy="3839111"/>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4515480" cy="3839111"/>
                    </a:xfrm>
                    <a:prstGeom prst="rect">
                      <a:avLst/>
                    </a:prstGeom>
                  </pic:spPr>
                </pic:pic>
              </a:graphicData>
            </a:graphic>
          </wp:inline>
        </w:drawing>
      </w:r>
      <w:r w:rsidR="000456F8">
        <w:t xml:space="preserve"> </w:t>
      </w:r>
    </w:p>
    <w:p w:rsidR="000456F8" w:rsidRPr="00AD52BD" w:rsidRDefault="000456F8" w:rsidP="00EA69F0">
      <w:pPr>
        <w:pStyle w:val="ppNumberList"/>
        <w:rPr>
          <w:lang w:val="es-ES"/>
        </w:rPr>
      </w:pPr>
      <w:r w:rsidRPr="00AD52BD">
        <w:rPr>
          <w:lang w:val="es-ES"/>
        </w:rPr>
        <w:t xml:space="preserve">Borra el directorio </w:t>
      </w:r>
      <w:r w:rsidRPr="00AD52BD">
        <w:rPr>
          <w:b/>
          <w:lang w:val="es-ES"/>
        </w:rPr>
        <w:t>Fakes</w:t>
      </w:r>
      <w:r w:rsidRPr="00AD52BD">
        <w:rPr>
          <w:lang w:val="es-ES"/>
        </w:rPr>
        <w:t xml:space="preserve"> y los archivos asociados de tu proyecto </w:t>
      </w:r>
    </w:p>
    <w:p w:rsidR="000456F8" w:rsidRPr="00AD52BD" w:rsidRDefault="000456F8" w:rsidP="00EA69F0">
      <w:pPr>
        <w:pStyle w:val="ppNumberList"/>
        <w:rPr>
          <w:lang w:val="es-ES"/>
        </w:rPr>
      </w:pPr>
      <w:r w:rsidRPr="00AD52BD">
        <w:rPr>
          <w:lang w:val="es-ES"/>
        </w:rPr>
        <w:t xml:space="preserve">Borra las referencias a los assemblies </w:t>
      </w:r>
      <w:r w:rsidRPr="00AD52BD">
        <w:rPr>
          <w:b/>
          <w:lang w:val="es-ES"/>
        </w:rPr>
        <w:t xml:space="preserve">.Fakes </w:t>
      </w:r>
      <w:r w:rsidRPr="00AD52BD">
        <w:rPr>
          <w:lang w:val="es-ES"/>
        </w:rPr>
        <w:t xml:space="preserve">de tu proyecto </w:t>
      </w:r>
    </w:p>
    <w:p w:rsidR="000456F8" w:rsidRDefault="000456F8" w:rsidP="00EA69F0">
      <w:pPr>
        <w:pStyle w:val="ppNumberList"/>
        <w:rPr>
          <w:lang w:val="es-ES"/>
        </w:rPr>
      </w:pPr>
      <w:r w:rsidRPr="00AD52BD">
        <w:rPr>
          <w:lang w:val="es-ES"/>
        </w:rPr>
        <w:t xml:space="preserve">Borra el directorio </w:t>
      </w:r>
      <w:r w:rsidRPr="00AD52BD">
        <w:rPr>
          <w:b/>
          <w:lang w:val="es-ES"/>
        </w:rPr>
        <w:t xml:space="preserve">FakesAssemblies </w:t>
      </w:r>
      <w:r w:rsidRPr="00AD52BD">
        <w:rPr>
          <w:lang w:val="es-ES"/>
        </w:rPr>
        <w:t xml:space="preserve">del directorio de tu proyecto. </w:t>
      </w:r>
    </w:p>
    <w:p w:rsidR="00EA69F0" w:rsidRPr="00AD52BD" w:rsidRDefault="00EA69F0" w:rsidP="00EA69F0">
      <w:pPr>
        <w:pStyle w:val="ppListEnd"/>
        <w:rPr>
          <w:lang w:val="es-ES"/>
        </w:rPr>
      </w:pPr>
    </w:p>
    <w:p w:rsidR="0045144A" w:rsidRPr="0045144A" w:rsidRDefault="0045144A" w:rsidP="0045144A">
      <w:pPr>
        <w:pStyle w:val="ppFigureIndent"/>
      </w:pPr>
      <w:r>
        <w:rPr>
          <w:noProof/>
          <w:lang w:bidi="ar-SA"/>
        </w:rPr>
        <w:drawing>
          <wp:inline distT="0" distB="0" distL="0" distR="0">
            <wp:extent cx="5029902" cy="1943371"/>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8" r:link="rId29">
                      <a:extLst>
                        <a:ext uri="{28A0092B-C50C-407E-A947-70E740481C1C}">
                          <a14:useLocalDpi xmlns:a14="http://schemas.microsoft.com/office/drawing/2010/main" val="0"/>
                        </a:ext>
                      </a:extLst>
                    </a:blip>
                    <a:stretch>
                      <a:fillRect/>
                    </a:stretch>
                  </pic:blipFill>
                  <pic:spPr>
                    <a:xfrm>
                      <a:off x="0" y="0"/>
                      <a:ext cx="5029902" cy="1943371"/>
                    </a:xfrm>
                    <a:prstGeom prst="rect">
                      <a:avLst/>
                    </a:prstGeom>
                  </pic:spPr>
                </pic:pic>
              </a:graphicData>
            </a:graphic>
          </wp:inline>
        </w:drawing>
      </w:r>
    </w:p>
    <w:p w:rsidR="000456F8" w:rsidRDefault="000456F8" w:rsidP="00EA69F0">
      <w:pPr>
        <w:pStyle w:val="ppNumberList"/>
        <w:rPr>
          <w:lang w:val="es-ES"/>
        </w:rPr>
      </w:pPr>
      <w:r w:rsidRPr="00AD52BD">
        <w:rPr>
          <w:lang w:val="es-ES"/>
        </w:rPr>
        <w:t xml:space="preserve">Edita manualmente el archivo de tu proyecto de test. Busca los warnings para eliminar los using que hacían referencia a los Fakes: </w:t>
      </w:r>
    </w:p>
    <w:p w:rsidR="00EA69F0" w:rsidRPr="00AD52BD" w:rsidRDefault="00EA69F0" w:rsidP="00EA69F0">
      <w:pPr>
        <w:pStyle w:val="ppListEnd"/>
        <w:rPr>
          <w:lang w:val="es-ES"/>
        </w:rPr>
      </w:pPr>
    </w:p>
    <w:p w:rsidR="000456F8" w:rsidRPr="003920FB" w:rsidRDefault="0045144A" w:rsidP="0045144A">
      <w:pPr>
        <w:pStyle w:val="ppFigure"/>
        <w:rPr>
          <w:lang w:val="es-ES"/>
        </w:rPr>
      </w:pPr>
      <w:r>
        <w:rPr>
          <w:noProof/>
          <w:lang w:bidi="ar-SA"/>
        </w:rPr>
        <w:drawing>
          <wp:inline distT="0" distB="0" distL="0" distR="0">
            <wp:extent cx="6058746" cy="451548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0" r:link="rId31">
                      <a:extLst>
                        <a:ext uri="{28A0092B-C50C-407E-A947-70E740481C1C}">
                          <a14:useLocalDpi xmlns:a14="http://schemas.microsoft.com/office/drawing/2010/main" val="0"/>
                        </a:ext>
                      </a:extLst>
                    </a:blip>
                    <a:stretch>
                      <a:fillRect/>
                    </a:stretch>
                  </pic:blipFill>
                  <pic:spPr>
                    <a:xfrm>
                      <a:off x="0" y="0"/>
                      <a:ext cx="6058746" cy="4515480"/>
                    </a:xfrm>
                    <a:prstGeom prst="rect">
                      <a:avLst/>
                    </a:prstGeom>
                  </pic:spPr>
                </pic:pic>
              </a:graphicData>
            </a:graphic>
          </wp:inline>
        </w:drawing>
      </w:r>
      <w:r w:rsidR="000456F8" w:rsidRPr="003920FB">
        <w:rPr>
          <w:lang w:val="es-ES"/>
        </w:rPr>
        <w:t xml:space="preserve"> </w:t>
      </w:r>
    </w:p>
    <w:p w:rsidR="000456F8" w:rsidRPr="00AD52BD" w:rsidRDefault="00EA69F0" w:rsidP="00EA69F0">
      <w:pPr>
        <w:pStyle w:val="Heading2"/>
        <w:rPr>
          <w:lang w:val="es-ES"/>
        </w:rPr>
      </w:pPr>
      <w:r>
        <w:rPr>
          <w:lang w:val="es-ES"/>
        </w:rPr>
        <w:t xml:space="preserve">Uso de Fakes con el control de versiones de Team Foundation </w:t>
      </w:r>
    </w:p>
    <w:p w:rsidR="000456F8" w:rsidRDefault="000456F8" w:rsidP="00EA69F0">
      <w:pPr>
        <w:pStyle w:val="ppBodyText"/>
        <w:rPr>
          <w:lang w:val="es-ES"/>
        </w:rPr>
      </w:pPr>
      <w:r w:rsidRPr="00AD52BD">
        <w:rPr>
          <w:lang w:val="es-ES"/>
        </w:rPr>
        <w:t xml:space="preserve">Cuando añadimos Fakes, nos daremos cuenta de que se crean los directorios  </w:t>
      </w:r>
      <w:r w:rsidRPr="00AD52BD">
        <w:rPr>
          <w:b/>
          <w:lang w:val="es-ES"/>
        </w:rPr>
        <w:t xml:space="preserve">1 Fakes </w:t>
      </w:r>
      <w:r w:rsidRPr="00AD52BD">
        <w:rPr>
          <w:lang w:val="es-ES"/>
        </w:rPr>
        <w:t xml:space="preserve">y </w:t>
      </w:r>
      <w:r w:rsidRPr="00AD52BD">
        <w:rPr>
          <w:b/>
          <w:lang w:val="es-ES"/>
        </w:rPr>
        <w:t>2 FakesAssemblies</w:t>
      </w:r>
      <w:r w:rsidRPr="00AD52BD">
        <w:rPr>
          <w:lang w:val="es-ES"/>
        </w:rPr>
        <w:t xml:space="preserve">. </w:t>
      </w:r>
    </w:p>
    <w:p w:rsidR="006930AB" w:rsidRPr="00AD52BD" w:rsidRDefault="006930AB" w:rsidP="006930AB">
      <w:pPr>
        <w:pStyle w:val="ppBodyText"/>
        <w:rPr>
          <w:lang w:val="es-ES"/>
        </w:rPr>
      </w:pPr>
      <w:r w:rsidRPr="003920FB">
        <w:rPr>
          <w:lang w:val="es-ES"/>
        </w:rPr>
        <w:t>Contienen una serie de archivos de configuración y assemblies:</w:t>
      </w:r>
    </w:p>
    <w:p w:rsidR="0045144A" w:rsidRPr="0045144A" w:rsidRDefault="0045144A" w:rsidP="0045144A">
      <w:pPr>
        <w:pStyle w:val="ppFigure"/>
        <w:rPr>
          <w:lang w:val="es-ES"/>
        </w:rPr>
      </w:pPr>
      <w:r>
        <w:rPr>
          <w:noProof/>
          <w:lang w:bidi="ar-SA"/>
        </w:rPr>
        <w:drawing>
          <wp:inline distT="0" distB="0" distL="0" distR="0">
            <wp:extent cx="5544324" cy="3229426"/>
            <wp:effectExtent l="0" t="0" r="0" b="9525"/>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5544324" cy="3229426"/>
                    </a:xfrm>
                    <a:prstGeom prst="rect">
                      <a:avLst/>
                    </a:prstGeom>
                  </pic:spPr>
                </pic:pic>
              </a:graphicData>
            </a:graphic>
          </wp:inline>
        </w:drawing>
      </w:r>
    </w:p>
    <w:p w:rsidR="006930AB" w:rsidRDefault="006930AB" w:rsidP="006930AB">
      <w:pPr>
        <w:pStyle w:val="ppBodyText"/>
        <w:rPr>
          <w:lang w:val="es-ES"/>
        </w:rPr>
      </w:pPr>
      <w:r w:rsidRPr="006930AB">
        <w:rPr>
          <w:lang w:val="es-ES"/>
        </w:rPr>
        <w:t>Team Explorer nos indica estos cambios cuando trabajamos en local:</w:t>
      </w:r>
    </w:p>
    <w:p w:rsidR="006930AB" w:rsidRPr="006930AB" w:rsidRDefault="006930AB" w:rsidP="006930AB">
      <w:pPr>
        <w:pStyle w:val="ppBodyText"/>
        <w:rPr>
          <w:lang w:val="es-ES"/>
        </w:rPr>
      </w:pPr>
    </w:p>
    <w:p w:rsidR="0045144A" w:rsidRPr="0045144A" w:rsidRDefault="0045144A" w:rsidP="0045144A">
      <w:pPr>
        <w:pStyle w:val="ppFigureIndent"/>
        <w:rPr>
          <w:lang w:val="es-ES"/>
        </w:rPr>
      </w:pPr>
      <w:r>
        <w:rPr>
          <w:noProof/>
          <w:lang w:bidi="ar-SA"/>
        </w:rPr>
        <w:drawing>
          <wp:inline distT="0" distB="0" distL="0" distR="0">
            <wp:extent cx="6334125" cy="3816350"/>
            <wp:effectExtent l="0" t="0" r="9525" b="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r:link="rId35">
                      <a:extLst>
                        <a:ext uri="{28A0092B-C50C-407E-A947-70E740481C1C}">
                          <a14:useLocalDpi xmlns:a14="http://schemas.microsoft.com/office/drawing/2010/main" val="0"/>
                        </a:ext>
                      </a:extLst>
                    </a:blip>
                    <a:stretch>
                      <a:fillRect/>
                    </a:stretch>
                  </pic:blipFill>
                  <pic:spPr>
                    <a:xfrm>
                      <a:off x="0" y="0"/>
                      <a:ext cx="6334125" cy="3816350"/>
                    </a:xfrm>
                    <a:prstGeom prst="rect">
                      <a:avLst/>
                    </a:prstGeom>
                  </pic:spPr>
                </pic:pic>
              </a:graphicData>
            </a:graphic>
          </wp:inline>
        </w:drawing>
      </w:r>
    </w:p>
    <w:p w:rsidR="000456F8" w:rsidRPr="00AD52BD" w:rsidRDefault="000456F8" w:rsidP="00EA69F0">
      <w:pPr>
        <w:pStyle w:val="ppBodyText"/>
        <w:rPr>
          <w:lang w:val="es-ES"/>
        </w:rPr>
      </w:pPr>
      <w:r w:rsidRPr="00AD52BD">
        <w:rPr>
          <w:lang w:val="es-ES"/>
        </w:rPr>
        <w:t xml:space="preserve">Los assemblies Fakes son auto-generados y están en el directorio ‘FakesAssemblies’ bajo el proyecto que los referencia. Estos archivos se crean en cada compilación. Por lo que no deberían ser considerados como elementos configurables ni deberían añadirse al control de código. Sin embargo, los archivos de configuración de Fakes del tipo ‘assemblyName.fakes’ que se crean en el directorio ‘Fakes’ en el proyecto </w:t>
      </w:r>
      <w:r w:rsidRPr="00AD52BD">
        <w:rPr>
          <w:b/>
          <w:lang w:val="es-ES"/>
        </w:rPr>
        <w:t>son</w:t>
      </w:r>
      <w:r w:rsidRPr="00AD52BD">
        <w:rPr>
          <w:lang w:val="es-ES"/>
        </w:rPr>
        <w:t xml:space="preserve"> elementos configurables y deberían incluirse en el control de código.  </w:t>
      </w:r>
    </w:p>
    <w:p w:rsidR="000456F8" w:rsidRDefault="000456F8" w:rsidP="00EA69F0">
      <w:pPr>
        <w:pStyle w:val="ppNumberList"/>
        <w:rPr>
          <w:lang w:val="es-ES"/>
        </w:rPr>
      </w:pPr>
      <w:r w:rsidRPr="00AD52BD">
        <w:rPr>
          <w:lang w:val="es-ES"/>
        </w:rPr>
        <w:t>1.</w:t>
      </w:r>
      <w:r w:rsidRPr="00AD52BD">
        <w:rPr>
          <w:rFonts w:ascii="Arial" w:eastAsia="Arial" w:hAnsi="Arial" w:cs="Arial"/>
          <w:lang w:val="es-ES"/>
        </w:rPr>
        <w:t xml:space="preserve"> </w:t>
      </w:r>
      <w:r w:rsidRPr="00AD52BD">
        <w:rPr>
          <w:lang w:val="es-ES"/>
        </w:rPr>
        <w:t xml:space="preserve">Selecciona los cambios del directorio Fakes </w:t>
      </w:r>
    </w:p>
    <w:p w:rsidR="00EA69F0" w:rsidRPr="00AD52BD" w:rsidRDefault="00EA69F0" w:rsidP="00EA69F0">
      <w:pPr>
        <w:pStyle w:val="ppListEnd"/>
        <w:rPr>
          <w:lang w:val="es-ES"/>
        </w:rPr>
      </w:pPr>
    </w:p>
    <w:p w:rsidR="0045144A" w:rsidRPr="0045144A" w:rsidRDefault="0045144A" w:rsidP="0045144A">
      <w:pPr>
        <w:pStyle w:val="ppFigureIndent"/>
      </w:pPr>
      <w:r>
        <w:rPr>
          <w:noProof/>
          <w:lang w:bidi="ar-SA"/>
        </w:rPr>
        <w:drawing>
          <wp:inline distT="0" distB="0" distL="0" distR="0">
            <wp:extent cx="6334125" cy="2197100"/>
            <wp:effectExtent l="0" t="0" r="9525" b="0"/>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6" r:link="rId37">
                      <a:extLst>
                        <a:ext uri="{28A0092B-C50C-407E-A947-70E740481C1C}">
                          <a14:useLocalDpi xmlns:a14="http://schemas.microsoft.com/office/drawing/2010/main" val="0"/>
                        </a:ext>
                      </a:extLst>
                    </a:blip>
                    <a:stretch>
                      <a:fillRect/>
                    </a:stretch>
                  </pic:blipFill>
                  <pic:spPr>
                    <a:xfrm>
                      <a:off x="0" y="0"/>
                      <a:ext cx="6334125" cy="2197100"/>
                    </a:xfrm>
                    <a:prstGeom prst="rect">
                      <a:avLst/>
                    </a:prstGeom>
                  </pic:spPr>
                </pic:pic>
              </a:graphicData>
            </a:graphic>
          </wp:inline>
        </w:drawing>
      </w:r>
    </w:p>
    <w:p w:rsidR="000456F8" w:rsidRPr="00AD52BD" w:rsidRDefault="00EA69F0" w:rsidP="00EA69F0">
      <w:pPr>
        <w:pStyle w:val="Heading2"/>
        <w:rPr>
          <w:lang w:val="es-ES"/>
        </w:rPr>
      </w:pPr>
      <w:r>
        <w:rPr>
          <w:lang w:val="es-ES"/>
        </w:rPr>
        <w:t xml:space="preserve">Excluir Fakes – usando Team Explorer </w:t>
      </w:r>
    </w:p>
    <w:p w:rsidR="000456F8" w:rsidRPr="00AD52BD" w:rsidRDefault="000456F8" w:rsidP="00EA69F0">
      <w:pPr>
        <w:pStyle w:val="ppBodyText"/>
        <w:rPr>
          <w:lang w:val="es-ES"/>
        </w:rPr>
      </w:pPr>
      <w:r w:rsidRPr="00AD52BD">
        <w:rPr>
          <w:lang w:val="es-ES"/>
        </w:rPr>
        <w:t xml:space="preserve">Para excluir Fakes: </w:t>
      </w:r>
    </w:p>
    <w:p w:rsidR="000456F8" w:rsidRDefault="000456F8" w:rsidP="00EA69F0">
      <w:pPr>
        <w:pStyle w:val="ppNumberList"/>
        <w:rPr>
          <w:lang w:val="es-ES"/>
        </w:rPr>
      </w:pPr>
      <w:r w:rsidRPr="00AD52BD">
        <w:rPr>
          <w:lang w:val="es-ES"/>
        </w:rPr>
        <w:t xml:space="preserve">Selecciona los cambios del directorio Fakes y haz clic derecho. </w:t>
      </w:r>
    </w:p>
    <w:p w:rsidR="00EA69F0" w:rsidRPr="00AD52BD" w:rsidRDefault="00EA69F0" w:rsidP="00EA69F0">
      <w:pPr>
        <w:pStyle w:val="ppListEnd"/>
        <w:rPr>
          <w:lang w:val="es-ES"/>
        </w:rPr>
      </w:pPr>
    </w:p>
    <w:p w:rsidR="000456F8" w:rsidRDefault="0045144A" w:rsidP="0045144A">
      <w:pPr>
        <w:pStyle w:val="ppFigureCaptionIndent"/>
      </w:pPr>
      <w:r>
        <w:t>Insert Caption</w:t>
      </w:r>
    </w:p>
    <w:p w:rsidR="0045144A" w:rsidRPr="0045144A" w:rsidRDefault="0045144A" w:rsidP="0045144A">
      <w:pPr>
        <w:pStyle w:val="ppFigureIndent"/>
      </w:pPr>
      <w:r>
        <w:rPr>
          <w:noProof/>
          <w:lang w:bidi="ar-SA"/>
        </w:rPr>
        <w:drawing>
          <wp:inline distT="0" distB="0" distL="0" distR="0">
            <wp:extent cx="6334125" cy="2252345"/>
            <wp:effectExtent l="0" t="0" r="9525" b="0"/>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8" r:link="rId39">
                      <a:extLst>
                        <a:ext uri="{28A0092B-C50C-407E-A947-70E740481C1C}">
                          <a14:useLocalDpi xmlns:a14="http://schemas.microsoft.com/office/drawing/2010/main" val="0"/>
                        </a:ext>
                      </a:extLst>
                    </a:blip>
                    <a:stretch>
                      <a:fillRect/>
                    </a:stretch>
                  </pic:blipFill>
                  <pic:spPr>
                    <a:xfrm>
                      <a:off x="0" y="0"/>
                      <a:ext cx="6334125" cy="2252345"/>
                    </a:xfrm>
                    <a:prstGeom prst="rect">
                      <a:avLst/>
                    </a:prstGeom>
                  </pic:spPr>
                </pic:pic>
              </a:graphicData>
            </a:graphic>
          </wp:inline>
        </w:drawing>
      </w:r>
    </w:p>
    <w:p w:rsidR="000456F8" w:rsidRPr="00AD52BD" w:rsidRDefault="000456F8" w:rsidP="00EA69F0">
      <w:pPr>
        <w:pStyle w:val="ppBodyText"/>
        <w:rPr>
          <w:lang w:val="es-ES"/>
        </w:rPr>
      </w:pPr>
      <w:r w:rsidRPr="00AD52BD">
        <w:rPr>
          <w:lang w:val="es-ES"/>
        </w:rPr>
        <w:t xml:space="preserve">Otra forma sería seleccionar cada cambio de manera separada, lo que permite más opciones para ignorarlo (como por extensión, nombre de archivo o directorio). </w:t>
      </w:r>
    </w:p>
    <w:p w:rsidR="000456F8" w:rsidRPr="00AD52BD" w:rsidRDefault="00EA69F0" w:rsidP="00EA69F0">
      <w:pPr>
        <w:pStyle w:val="Heading2"/>
        <w:rPr>
          <w:lang w:val="es-ES"/>
        </w:rPr>
      </w:pPr>
      <w:r>
        <w:rPr>
          <w:lang w:val="es-ES"/>
        </w:rPr>
        <w:t xml:space="preserve">Excluir Fakes – con .tfignore </w:t>
      </w:r>
    </w:p>
    <w:p w:rsidR="006930AB" w:rsidRPr="003920FB" w:rsidRDefault="000456F8" w:rsidP="00E01E5D">
      <w:pPr>
        <w:pStyle w:val="ppBodyText"/>
        <w:rPr>
          <w:lang w:val="es-ES"/>
        </w:rPr>
      </w:pPr>
      <w:r w:rsidRPr="00AD52BD">
        <w:rPr>
          <w:lang w:val="es-ES"/>
        </w:rPr>
        <w:t xml:space="preserve">Con Team Explorer, estamos actualizando indirectamente el archivo .tfignore, que nos asegura que los archivos </w:t>
      </w:r>
      <w:r w:rsidR="006930AB" w:rsidRPr="003920FB">
        <w:rPr>
          <w:lang w:val="es-ES"/>
        </w:rPr>
        <w:t>que cumplan las reglas definidas no se incluirán en el control de código:</w:t>
      </w:r>
    </w:p>
    <w:p w:rsidR="000456F8" w:rsidRPr="00AD52BD" w:rsidRDefault="000456F8" w:rsidP="00E01E5D">
      <w:pPr>
        <w:pStyle w:val="ppBodyText"/>
        <w:rPr>
          <w:lang w:val="es-ES"/>
        </w:rPr>
      </w:pPr>
    </w:p>
    <w:p w:rsidR="0045144A" w:rsidRPr="0045144A" w:rsidRDefault="0045144A" w:rsidP="0045144A">
      <w:pPr>
        <w:pStyle w:val="ppFigure"/>
      </w:pPr>
      <w:r>
        <w:rPr>
          <w:noProof/>
          <w:lang w:bidi="ar-SA"/>
        </w:rPr>
        <w:drawing>
          <wp:inline distT="0" distB="0" distL="0" distR="0">
            <wp:extent cx="6334125" cy="2031365"/>
            <wp:effectExtent l="0" t="0" r="9525" b="6985"/>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0" r:link="rId41">
                      <a:extLst>
                        <a:ext uri="{28A0092B-C50C-407E-A947-70E740481C1C}">
                          <a14:useLocalDpi xmlns:a14="http://schemas.microsoft.com/office/drawing/2010/main" val="0"/>
                        </a:ext>
                      </a:extLst>
                    </a:blip>
                    <a:stretch>
                      <a:fillRect/>
                    </a:stretch>
                  </pic:blipFill>
                  <pic:spPr>
                    <a:xfrm>
                      <a:off x="0" y="0"/>
                      <a:ext cx="6334125" cy="2031365"/>
                    </a:xfrm>
                    <a:prstGeom prst="rect">
                      <a:avLst/>
                    </a:prstGeom>
                  </pic:spPr>
                </pic:pic>
              </a:graphicData>
            </a:graphic>
          </wp:inline>
        </w:drawing>
      </w:r>
    </w:p>
    <w:p w:rsidR="000456F8" w:rsidRPr="00AD52BD" w:rsidRDefault="000456F8" w:rsidP="00EA69F0">
      <w:pPr>
        <w:pStyle w:val="ppBulletList"/>
        <w:rPr>
          <w:lang w:val="es-ES"/>
        </w:rPr>
      </w:pPr>
      <w:r w:rsidRPr="00AD52BD">
        <w:rPr>
          <w:lang w:val="es-ES"/>
        </w:rPr>
        <w:t xml:space="preserve"># para indicar que una línea es un comentario. </w:t>
      </w:r>
    </w:p>
    <w:p w:rsidR="000456F8" w:rsidRPr="00AD52BD" w:rsidRDefault="000456F8" w:rsidP="00EA69F0">
      <w:pPr>
        <w:pStyle w:val="ppBulletList"/>
        <w:rPr>
          <w:lang w:val="es-ES"/>
        </w:rPr>
      </w:pPr>
      <w:r w:rsidRPr="00AD52BD">
        <w:rPr>
          <w:lang w:val="es-ES"/>
        </w:rPr>
        <w:t xml:space="preserve">Se soportan los caracteres especiales * y ? </w:t>
      </w:r>
    </w:p>
    <w:p w:rsidR="000456F8" w:rsidRPr="00AD52BD" w:rsidRDefault="000456F8" w:rsidP="00EA69F0">
      <w:pPr>
        <w:pStyle w:val="ppBulletList"/>
        <w:rPr>
          <w:lang w:val="es-ES"/>
        </w:rPr>
      </w:pPr>
      <w:r w:rsidRPr="00AD52BD">
        <w:rPr>
          <w:lang w:val="es-ES"/>
        </w:rPr>
        <w:t xml:space="preserve">Una definición es recursiva a menos que se prefije con el carácter \ </w:t>
      </w:r>
    </w:p>
    <w:p w:rsidR="000456F8" w:rsidRDefault="000456F8" w:rsidP="00EA69F0">
      <w:pPr>
        <w:pStyle w:val="ppBulletList"/>
        <w:rPr>
          <w:lang w:val="es-ES"/>
        </w:rPr>
      </w:pPr>
      <w:r w:rsidRPr="00AD52BD">
        <w:rPr>
          <w:lang w:val="es-ES"/>
        </w:rPr>
        <w:t xml:space="preserve">El símbolo de exclamación, !, niega una definición (los archivos que cumplan el patrón NO son ignorados). El archivo .tfignore puede editarse con cualquier editor e texto y debe añadirse al control de código. </w:t>
      </w:r>
    </w:p>
    <w:p w:rsidR="00EA69F0" w:rsidRPr="00AD52BD" w:rsidRDefault="00EA69F0" w:rsidP="00EA69F0">
      <w:pPr>
        <w:pStyle w:val="ppListEnd"/>
        <w:rPr>
          <w:lang w:val="es-ES"/>
        </w:rPr>
      </w:pPr>
    </w:p>
    <w:p w:rsidR="000456F8" w:rsidRPr="00AD52BD" w:rsidRDefault="000456F8" w:rsidP="00EA69F0">
      <w:pPr>
        <w:pStyle w:val="ppBodyTextIndent"/>
        <w:rPr>
          <w:lang w:val="es-ES"/>
        </w:rPr>
      </w:pPr>
      <w:r w:rsidRPr="00AD52BD">
        <w:rPr>
          <w:lang w:val="es-ES"/>
        </w:rPr>
        <w:t xml:space="preserve">Podemos configurar qué tipos de archivos se ignorarán poniendo un archivo llamado </w:t>
      </w:r>
      <w:r w:rsidRPr="00AD52BD">
        <w:rPr>
          <w:b/>
          <w:lang w:val="es-ES"/>
        </w:rPr>
        <w:t>.tfignore</w:t>
      </w:r>
      <w:r w:rsidRPr="00AD52BD">
        <w:rPr>
          <w:lang w:val="es-ES"/>
        </w:rPr>
        <w:t xml:space="preserve"> en el directorio que queremos que se apliquen las reglas. Los efectos del .tfignore son recursivos. Sin embargo, podemos crear .tfignore en los subdirectorios para sobrescribir los efectos de un .tfignore que haya en un directorio padre. - </w:t>
      </w:r>
      <w:hyperlink r:id="rId42" w:anchor="tfignore">
        <w:r w:rsidRPr="00AD52BD">
          <w:rPr>
            <w:color w:val="0000FF"/>
            <w:u w:val="single" w:color="0000FF"/>
            <w:lang w:val="es-ES"/>
          </w:rPr>
          <w:t>http://msdn.microsoft.com/en</w:t>
        </w:r>
      </w:hyperlink>
      <w:hyperlink r:id="rId43" w:anchor="tfignore">
        <w:r w:rsidRPr="00AD52BD">
          <w:rPr>
            <w:color w:val="0000FF"/>
            <w:u w:val="single" w:color="0000FF"/>
            <w:lang w:val="es-ES"/>
          </w:rPr>
          <w:t>-</w:t>
        </w:r>
      </w:hyperlink>
      <w:hyperlink r:id="rId44" w:anchor="tfignore">
        <w:r w:rsidRPr="00AD52BD">
          <w:rPr>
            <w:color w:val="0000FF"/>
            <w:u w:val="single" w:color="0000FF"/>
            <w:lang w:val="es-ES"/>
          </w:rPr>
          <w:t>us/library/ms245454.aspx#tfignore</w:t>
        </w:r>
      </w:hyperlink>
      <w:hyperlink r:id="rId45" w:anchor="tfignore">
        <w:r w:rsidRPr="00AD52BD">
          <w:rPr>
            <w:lang w:val="es-ES"/>
          </w:rPr>
          <w:t xml:space="preserve"> </w:t>
        </w:r>
      </w:hyperlink>
    </w:p>
    <w:p w:rsidR="000456F8" w:rsidRPr="00AD52BD" w:rsidRDefault="00044602" w:rsidP="00044602">
      <w:pPr>
        <w:pStyle w:val="Heading2"/>
        <w:rPr>
          <w:lang w:val="es-ES"/>
        </w:rPr>
      </w:pPr>
      <w:r>
        <w:rPr>
          <w:lang w:val="es-ES"/>
        </w:rPr>
        <w:t xml:space="preserve">Uso de Microsoft Fakes con ASP.NET MVC </w:t>
      </w:r>
    </w:p>
    <w:p w:rsidR="000456F8" w:rsidRPr="00AD52BD" w:rsidRDefault="000456F8" w:rsidP="00044602">
      <w:pPr>
        <w:pStyle w:val="ppBodyText"/>
        <w:rPr>
          <w:lang w:val="es-ES"/>
        </w:rPr>
      </w:pPr>
      <w:r w:rsidRPr="00AD52BD">
        <w:rPr>
          <w:lang w:val="es-ES"/>
        </w:rPr>
        <w:t xml:space="preserve">ASP.NET MVC se creó encima de ASP.NET, que tiene muchas clases muy acopladas y algunas veces son difíciles de testear. Microsoft Fakes nos puede ayudar a aislar el SUT (System Under Test) de los otros componentes de ASP.NET MVC. La idea principal es centrarnos en testear lo que realmente importa sin que las dependencias nos estorben. </w:t>
      </w:r>
    </w:p>
    <w:p w:rsidR="000456F8" w:rsidRPr="00AD52BD" w:rsidRDefault="00044602" w:rsidP="00044602">
      <w:pPr>
        <w:pStyle w:val="Heading2"/>
        <w:rPr>
          <w:lang w:val="es-ES"/>
        </w:rPr>
      </w:pPr>
      <w:r>
        <w:rPr>
          <w:lang w:val="es-ES"/>
        </w:rPr>
        <w:t xml:space="preserve">Uso de Stubs con ASP.NET MVC </w:t>
      </w:r>
    </w:p>
    <w:p w:rsidR="000456F8" w:rsidRDefault="000456F8" w:rsidP="00044602">
      <w:pPr>
        <w:pStyle w:val="ppBodyText"/>
        <w:rPr>
          <w:lang w:val="es-ES"/>
        </w:rPr>
      </w:pPr>
      <w:r w:rsidRPr="00AD52BD">
        <w:rPr>
          <w:lang w:val="es-ES"/>
        </w:rPr>
        <w:t xml:space="preserve">Con Microsoft Fakes, podemos aislar el controlador MVC de la aplicación y testear sólo la funcionalidad que es parte del controlador. Para ello, tenemos que inyectarle la dependencia al controlador, normalmente por el constructor a través de interfaces:  </w:t>
      </w:r>
    </w:p>
    <w:p w:rsidR="00060D81" w:rsidRDefault="00060D81" w:rsidP="00060D81">
      <w:pPr>
        <w:pStyle w:val="ppCodeLanguage"/>
        <w:rPr>
          <w:lang w:val="es-ES"/>
        </w:rPr>
      </w:pPr>
    </w:p>
    <w:p w:rsidR="00060D81" w:rsidRPr="00060D81" w:rsidRDefault="00060D81" w:rsidP="00060D81">
      <w:pPr>
        <w:pStyle w:val="ppCode"/>
        <w:rPr>
          <w:lang w:val="es-ES"/>
        </w:rPr>
      </w:pPr>
      <w:r w:rsidRPr="00060D81">
        <w:rPr>
          <w:lang w:val="es-ES"/>
        </w:rPr>
        <w:t xml:space="preserve">public class CustomersController : Controller </w:t>
      </w:r>
    </w:p>
    <w:p w:rsidR="00060D81" w:rsidRPr="00060D81" w:rsidRDefault="00060D81" w:rsidP="00060D81">
      <w:pPr>
        <w:pStyle w:val="ppCode"/>
        <w:rPr>
          <w:lang w:val="es-ES"/>
        </w:rPr>
      </w:pPr>
      <w:r w:rsidRPr="00060D81">
        <w:rPr>
          <w:lang w:val="es-ES"/>
        </w:rPr>
        <w:t xml:space="preserve">{     private readonly ICustomerRepository customerRepository; </w:t>
      </w:r>
    </w:p>
    <w:p w:rsidR="00060D81" w:rsidRPr="00060D81" w:rsidRDefault="00060D81" w:rsidP="00060D81">
      <w:pPr>
        <w:pStyle w:val="ppCode"/>
        <w:rPr>
          <w:lang w:val="es-ES"/>
        </w:rPr>
      </w:pPr>
      <w:r w:rsidRPr="00060D81">
        <w:rPr>
          <w:lang w:val="es-ES"/>
        </w:rPr>
        <w:t xml:space="preserve">      public CustomersController(ICustomerRepository customerRepository) </w:t>
      </w:r>
    </w:p>
    <w:p w:rsidR="00060D81" w:rsidRPr="00060D81" w:rsidRDefault="00060D81" w:rsidP="00060D81">
      <w:pPr>
        <w:pStyle w:val="ppCode"/>
        <w:rPr>
          <w:lang w:val="es-ES"/>
        </w:rPr>
      </w:pPr>
      <w:r w:rsidRPr="00060D81">
        <w:rPr>
          <w:lang w:val="es-ES"/>
        </w:rPr>
        <w:t xml:space="preserve">    {         this.customerRepository = customerRepository; </w:t>
      </w:r>
    </w:p>
    <w:p w:rsidR="00060D81" w:rsidRPr="00060D81" w:rsidRDefault="00060D81" w:rsidP="00060D81">
      <w:pPr>
        <w:pStyle w:val="ppCode"/>
        <w:rPr>
          <w:lang w:val="es-ES"/>
        </w:rPr>
      </w:pPr>
      <w:r w:rsidRPr="00060D81">
        <w:rPr>
          <w:lang w:val="es-ES"/>
        </w:rPr>
        <w:t xml:space="preserve">    } </w:t>
      </w:r>
    </w:p>
    <w:p w:rsidR="00060D81" w:rsidRPr="00060D81" w:rsidRDefault="00060D81" w:rsidP="00060D81">
      <w:pPr>
        <w:pStyle w:val="ppCode"/>
      </w:pPr>
      <w:r w:rsidRPr="00060D81">
        <w:t xml:space="preserve">    [HttpPost]     public ActionResult Create(Customer customer) </w:t>
      </w:r>
    </w:p>
    <w:p w:rsidR="00060D81" w:rsidRPr="00060D81" w:rsidRDefault="00060D81" w:rsidP="00060D81">
      <w:pPr>
        <w:pStyle w:val="ppCode"/>
        <w:rPr>
          <w:lang w:val="es-ES"/>
        </w:rPr>
      </w:pPr>
      <w:r w:rsidRPr="00060D81">
        <w:t xml:space="preserve">    </w:t>
      </w:r>
      <w:r w:rsidRPr="00060D81">
        <w:rPr>
          <w:lang w:val="es-ES"/>
        </w:rPr>
        <w:t xml:space="preserve">{         if (ModelState.IsValid) </w:t>
      </w:r>
    </w:p>
    <w:p w:rsidR="00060D81" w:rsidRDefault="00060D81" w:rsidP="00060D81">
      <w:pPr>
        <w:pStyle w:val="ppCode"/>
      </w:pPr>
      <w:r w:rsidRPr="00060D81">
        <w:t xml:space="preserve">        {             this.customerRepository.InsertOrUpdate(customer);             </w:t>
      </w:r>
    </w:p>
    <w:p w:rsidR="00060D81" w:rsidRDefault="00060D81" w:rsidP="00060D81">
      <w:pPr>
        <w:pStyle w:val="ppCode"/>
      </w:pPr>
      <w:r>
        <w:t xml:space="preserve">                      </w:t>
      </w:r>
      <w:r w:rsidRPr="00060D81">
        <w:t xml:space="preserve">this.customerRepository.Save();             </w:t>
      </w:r>
    </w:p>
    <w:p w:rsidR="00060D81" w:rsidRPr="00060D81" w:rsidRDefault="00060D81" w:rsidP="00060D81">
      <w:pPr>
        <w:pStyle w:val="ppCode"/>
      </w:pPr>
      <w:r>
        <w:t xml:space="preserve">                      </w:t>
      </w:r>
      <w:r w:rsidRPr="00060D81">
        <w:t xml:space="preserve">return RedirectToAction("Index"); </w:t>
      </w:r>
    </w:p>
    <w:p w:rsidR="00060D81" w:rsidRPr="00060D81" w:rsidRDefault="00060D81" w:rsidP="00060D81">
      <w:pPr>
        <w:pStyle w:val="ppCode"/>
        <w:rPr>
          <w:lang w:val="es-ES"/>
        </w:rPr>
      </w:pPr>
      <w:r w:rsidRPr="00060D81">
        <w:t xml:space="preserve">        </w:t>
      </w:r>
      <w:r w:rsidRPr="00060D81">
        <w:rPr>
          <w:lang w:val="es-ES"/>
        </w:rPr>
        <w:t xml:space="preserve">}         return this.View(); </w:t>
      </w:r>
    </w:p>
    <w:p w:rsidR="00060D81" w:rsidRPr="00060D81" w:rsidRDefault="00060D81" w:rsidP="00060D81">
      <w:pPr>
        <w:pStyle w:val="ppCode"/>
        <w:rPr>
          <w:lang w:val="es-ES"/>
        </w:rPr>
      </w:pPr>
      <w:r w:rsidRPr="00060D81">
        <w:rPr>
          <w:lang w:val="es-ES"/>
        </w:rPr>
        <w:t xml:space="preserve">    } </w:t>
      </w:r>
    </w:p>
    <w:p w:rsidR="00060D81" w:rsidRPr="00060D81" w:rsidRDefault="00060D81" w:rsidP="00060D81">
      <w:pPr>
        <w:pStyle w:val="ppCode"/>
        <w:rPr>
          <w:lang w:val="es-ES"/>
        </w:rPr>
      </w:pPr>
      <w:r w:rsidRPr="00060D81">
        <w:rPr>
          <w:lang w:val="es-ES"/>
        </w:rPr>
        <w:t>}</w:t>
      </w:r>
    </w:p>
    <w:p w:rsidR="00060D81" w:rsidRPr="00AD52BD" w:rsidRDefault="00060D81" w:rsidP="00044602">
      <w:pPr>
        <w:pStyle w:val="ppBodyText"/>
        <w:rPr>
          <w:lang w:val="es-ES"/>
        </w:rPr>
      </w:pPr>
    </w:p>
    <w:p w:rsidR="000456F8" w:rsidRDefault="000456F8" w:rsidP="00044602">
      <w:pPr>
        <w:pStyle w:val="ppBodyText"/>
        <w:rPr>
          <w:lang w:val="es-ES"/>
        </w:rPr>
      </w:pPr>
      <w:r w:rsidRPr="00AD52BD">
        <w:rPr>
          <w:lang w:val="es-ES"/>
        </w:rPr>
        <w:t xml:space="preserve">Es posible crear stubs con Microsoft Fakes para aislar esa dependencia. En el siguiente código vemos cómo crear un stub para inyectárselo al constructor del controlador: </w:t>
      </w:r>
    </w:p>
    <w:p w:rsidR="00060D81" w:rsidRDefault="00060D81" w:rsidP="00060D81">
      <w:pPr>
        <w:pStyle w:val="ppCodeLanguage"/>
        <w:rPr>
          <w:lang w:val="es-ES"/>
        </w:rPr>
      </w:pPr>
    </w:p>
    <w:p w:rsidR="00060D81" w:rsidRPr="00060D81" w:rsidRDefault="00060D81" w:rsidP="00060D81">
      <w:pPr>
        <w:pStyle w:val="ppCode"/>
        <w:rPr>
          <w:lang w:val="es-ES"/>
        </w:rPr>
      </w:pPr>
      <w:r w:rsidRPr="00060D81">
        <w:rPr>
          <w:lang w:val="es-ES"/>
        </w:rPr>
        <w:t xml:space="preserve">[TestClass] public class CustomersControllerTest </w:t>
      </w:r>
    </w:p>
    <w:p w:rsidR="00060D81" w:rsidRPr="00060D81" w:rsidRDefault="00060D81" w:rsidP="00060D81">
      <w:pPr>
        <w:pStyle w:val="ppCode"/>
        <w:rPr>
          <w:lang w:val="es-ES"/>
        </w:rPr>
      </w:pPr>
      <w:r w:rsidRPr="00060D81">
        <w:rPr>
          <w:lang w:val="es-ES"/>
        </w:rPr>
        <w:t xml:space="preserve">{ </w:t>
      </w:r>
    </w:p>
    <w:p w:rsidR="00060D81" w:rsidRDefault="00060D81" w:rsidP="00060D81">
      <w:pPr>
        <w:pStyle w:val="ppCode"/>
      </w:pPr>
      <w:r w:rsidRPr="00060D81">
        <w:t xml:space="preserve">    private StubICustomerRepository stubCustomerRepository;     </w:t>
      </w:r>
    </w:p>
    <w:p w:rsidR="00060D81" w:rsidRPr="00060D81" w:rsidRDefault="00060D81" w:rsidP="00060D81">
      <w:pPr>
        <w:pStyle w:val="ppCode"/>
      </w:pPr>
      <w:r>
        <w:t xml:space="preserve">    </w:t>
      </w:r>
      <w:r w:rsidRPr="00060D81">
        <w:t xml:space="preserve">private CustomersController controller; </w:t>
      </w:r>
    </w:p>
    <w:p w:rsidR="00060D81" w:rsidRPr="00060D81" w:rsidRDefault="00060D81" w:rsidP="00060D81">
      <w:pPr>
        <w:pStyle w:val="ppCode"/>
      </w:pPr>
      <w:r w:rsidRPr="00060D81">
        <w:t xml:space="preserve">  </w:t>
      </w:r>
    </w:p>
    <w:p w:rsidR="00060D81" w:rsidRDefault="00060D81" w:rsidP="00060D81">
      <w:pPr>
        <w:pStyle w:val="ppCode"/>
        <w:rPr>
          <w:lang w:val="es-ES"/>
        </w:rPr>
      </w:pPr>
      <w:r w:rsidRPr="00060D81">
        <w:t xml:space="preserve">    </w:t>
      </w:r>
      <w:r w:rsidRPr="00060D81">
        <w:rPr>
          <w:lang w:val="es-ES"/>
        </w:rPr>
        <w:t xml:space="preserve">[TestInitialize]     </w:t>
      </w:r>
    </w:p>
    <w:p w:rsidR="00060D81" w:rsidRPr="00060D81" w:rsidRDefault="00060D81" w:rsidP="00060D81">
      <w:pPr>
        <w:pStyle w:val="ppCode"/>
        <w:rPr>
          <w:lang w:val="es-ES"/>
        </w:rPr>
      </w:pPr>
      <w:r>
        <w:rPr>
          <w:lang w:val="es-ES"/>
        </w:rPr>
        <w:t xml:space="preserve">    </w:t>
      </w:r>
      <w:r w:rsidRPr="00060D81">
        <w:rPr>
          <w:lang w:val="es-ES"/>
        </w:rPr>
        <w:t xml:space="preserve">public void SetupController() </w:t>
      </w:r>
    </w:p>
    <w:p w:rsidR="00060D81" w:rsidRPr="00060D81" w:rsidRDefault="00060D81" w:rsidP="00060D81">
      <w:pPr>
        <w:pStyle w:val="ppCode"/>
        <w:rPr>
          <w:lang w:val="es-ES"/>
        </w:rPr>
      </w:pPr>
      <w:r w:rsidRPr="00060D81">
        <w:rPr>
          <w:lang w:val="es-ES"/>
        </w:rPr>
        <w:t xml:space="preserve">    { </w:t>
      </w:r>
    </w:p>
    <w:p w:rsidR="00060D81" w:rsidRDefault="00060D81" w:rsidP="00060D81">
      <w:pPr>
        <w:pStyle w:val="ppCode"/>
      </w:pPr>
      <w:r w:rsidRPr="00060D81">
        <w:t xml:space="preserve">        stubCustomerRepository = new StubICustomerRepository();         </w:t>
      </w:r>
    </w:p>
    <w:p w:rsidR="00060D81" w:rsidRPr="00060D81" w:rsidRDefault="00060D81" w:rsidP="00060D81">
      <w:pPr>
        <w:pStyle w:val="ppCode"/>
      </w:pPr>
      <w:r>
        <w:t xml:space="preserve">        </w:t>
      </w:r>
      <w:r w:rsidRPr="00060D81">
        <w:t xml:space="preserve">controller = new CustomersController(stubCustomerRepository); </w:t>
      </w:r>
    </w:p>
    <w:p w:rsidR="00060D81" w:rsidRPr="00060D81" w:rsidRDefault="00060D81" w:rsidP="00060D81">
      <w:pPr>
        <w:pStyle w:val="ppCode"/>
        <w:rPr>
          <w:lang w:val="es-ES"/>
        </w:rPr>
      </w:pPr>
      <w:r w:rsidRPr="00060D81">
        <w:t xml:space="preserve">    </w:t>
      </w:r>
      <w:r w:rsidRPr="00060D81">
        <w:rPr>
          <w:lang w:val="es-ES"/>
        </w:rPr>
        <w:t xml:space="preserve">} </w:t>
      </w:r>
    </w:p>
    <w:p w:rsidR="00060D81" w:rsidRPr="00060D81" w:rsidRDefault="00060D81" w:rsidP="00060D81">
      <w:pPr>
        <w:pStyle w:val="ppCode"/>
        <w:rPr>
          <w:lang w:val="es-ES"/>
        </w:rPr>
      </w:pPr>
      <w:r w:rsidRPr="00060D81">
        <w:rPr>
          <w:lang w:val="es-ES"/>
        </w:rPr>
        <w:t xml:space="preserve">  </w:t>
      </w:r>
    </w:p>
    <w:p w:rsidR="00060D81" w:rsidRDefault="00060D81" w:rsidP="00060D81">
      <w:pPr>
        <w:pStyle w:val="ppCode"/>
        <w:rPr>
          <w:lang w:val="es-ES"/>
        </w:rPr>
      </w:pPr>
      <w:r w:rsidRPr="00060D81">
        <w:rPr>
          <w:lang w:val="es-ES"/>
        </w:rPr>
        <w:t xml:space="preserve">    [TestMethod]     </w:t>
      </w:r>
    </w:p>
    <w:p w:rsidR="00060D81" w:rsidRPr="00060D81" w:rsidRDefault="00060D81" w:rsidP="00060D81">
      <w:pPr>
        <w:pStyle w:val="ppCode"/>
        <w:rPr>
          <w:lang w:val="es-ES"/>
        </w:rPr>
      </w:pPr>
      <w:r>
        <w:rPr>
          <w:lang w:val="es-ES"/>
        </w:rPr>
        <w:t xml:space="preserve">    </w:t>
      </w:r>
      <w:r w:rsidRPr="00060D81">
        <w:rPr>
          <w:lang w:val="es-ES"/>
        </w:rPr>
        <w:t xml:space="preserve">public void CreateInsertsCustomerAndSaves() </w:t>
      </w:r>
    </w:p>
    <w:p w:rsidR="00060D81" w:rsidRPr="00060D81" w:rsidRDefault="00060D81" w:rsidP="00060D81">
      <w:pPr>
        <w:pStyle w:val="ppCode"/>
        <w:rPr>
          <w:lang w:val="es-ES"/>
        </w:rPr>
      </w:pPr>
      <w:r w:rsidRPr="00060D81">
        <w:rPr>
          <w:lang w:val="es-ES"/>
        </w:rPr>
        <w:t xml:space="preserve">    { </w:t>
      </w:r>
    </w:p>
    <w:p w:rsidR="00060D81" w:rsidRDefault="00060D81" w:rsidP="00060D81">
      <w:pPr>
        <w:pStyle w:val="ppCode"/>
      </w:pPr>
      <w:r w:rsidRPr="00060D81">
        <w:t xml:space="preserve">        // arrange         </w:t>
      </w:r>
    </w:p>
    <w:p w:rsidR="00060D81" w:rsidRDefault="00060D81" w:rsidP="00060D81">
      <w:pPr>
        <w:pStyle w:val="ppCode"/>
      </w:pPr>
      <w:r>
        <w:t xml:space="preserve">        </w:t>
      </w:r>
      <w:r w:rsidRPr="00060D81">
        <w:t xml:space="preserve">bool isInsertOrUpdateCalled = false;         </w:t>
      </w:r>
    </w:p>
    <w:p w:rsidR="00060D81" w:rsidRDefault="00060D81" w:rsidP="00060D81">
      <w:pPr>
        <w:pStyle w:val="ppCode"/>
      </w:pPr>
      <w:r>
        <w:t xml:space="preserve">        </w:t>
      </w:r>
      <w:r w:rsidRPr="00060D81">
        <w:t xml:space="preserve">bool isSaveCalled = false;         </w:t>
      </w:r>
    </w:p>
    <w:p w:rsidR="00060D81" w:rsidRPr="00060D81" w:rsidRDefault="00060D81" w:rsidP="00060D81">
      <w:pPr>
        <w:pStyle w:val="ppCode"/>
      </w:pPr>
      <w:r>
        <w:t xml:space="preserve">        </w:t>
      </w:r>
      <w:r w:rsidRPr="00060D81">
        <w:t>stubCustomerRepository.InsertOrUpdateCus</w:t>
      </w:r>
      <w:r>
        <w:t xml:space="preserve">tomer = customer =&gt; </w:t>
      </w:r>
      <w:r w:rsidRPr="00060D81">
        <w:t xml:space="preserve">isInsertOrUpdateCalled = true; </w:t>
      </w:r>
    </w:p>
    <w:p w:rsidR="00060D81" w:rsidRPr="00060D81" w:rsidRDefault="00060D81" w:rsidP="00060D81">
      <w:pPr>
        <w:pStyle w:val="ppCode"/>
        <w:rPr>
          <w:lang w:val="es-ES"/>
        </w:rPr>
      </w:pPr>
      <w:r w:rsidRPr="00060D81">
        <w:t xml:space="preserve">        </w:t>
      </w:r>
      <w:r w:rsidRPr="00060D81">
        <w:rPr>
          <w:lang w:val="es-ES"/>
        </w:rPr>
        <w:t xml:space="preserve">stubCustomerRepository.Save = () =&gt; isSaveCalled = true; </w:t>
      </w:r>
    </w:p>
    <w:p w:rsidR="00060D81" w:rsidRPr="00060D81" w:rsidRDefault="00060D81" w:rsidP="00060D81">
      <w:pPr>
        <w:pStyle w:val="ppCode"/>
        <w:rPr>
          <w:lang w:val="es-ES"/>
        </w:rPr>
      </w:pPr>
      <w:r w:rsidRPr="00060D81">
        <w:rPr>
          <w:lang w:val="es-ES"/>
        </w:rPr>
        <w:t xml:space="preserve">  </w:t>
      </w:r>
    </w:p>
    <w:p w:rsidR="00060D81" w:rsidRDefault="00060D81" w:rsidP="00060D81">
      <w:pPr>
        <w:pStyle w:val="ppCode"/>
      </w:pPr>
      <w:r w:rsidRPr="00060D81">
        <w:t xml:space="preserve">        // act         </w:t>
      </w:r>
    </w:p>
    <w:p w:rsidR="00060D81" w:rsidRPr="00060D81" w:rsidRDefault="00060D81" w:rsidP="00060D81">
      <w:pPr>
        <w:pStyle w:val="ppCode"/>
      </w:pPr>
      <w:r>
        <w:t xml:space="preserve">        </w:t>
      </w:r>
      <w:r w:rsidRPr="00060D81">
        <w:t xml:space="preserve">controller.Create(new Customer()); </w:t>
      </w:r>
    </w:p>
    <w:p w:rsidR="00060D81" w:rsidRPr="00060D81" w:rsidRDefault="00060D81" w:rsidP="00060D81">
      <w:pPr>
        <w:pStyle w:val="ppCode"/>
      </w:pPr>
      <w:r w:rsidRPr="00060D81">
        <w:t xml:space="preserve">  </w:t>
      </w:r>
    </w:p>
    <w:p w:rsidR="00060D81" w:rsidRPr="00060D81" w:rsidRDefault="00060D81" w:rsidP="00060D81">
      <w:pPr>
        <w:pStyle w:val="ppCode"/>
        <w:rPr>
          <w:lang w:val="es-ES"/>
        </w:rPr>
      </w:pPr>
      <w:r w:rsidRPr="00060D81">
        <w:t xml:space="preserve">        </w:t>
      </w:r>
      <w:r w:rsidRPr="00060D81">
        <w:rPr>
          <w:lang w:val="es-ES"/>
        </w:rPr>
        <w:t xml:space="preserve">// assert </w:t>
      </w:r>
    </w:p>
    <w:p w:rsidR="00060D81" w:rsidRPr="00060D81" w:rsidRDefault="00060D81" w:rsidP="00060D81">
      <w:pPr>
        <w:pStyle w:val="ppCode"/>
        <w:rPr>
          <w:lang w:val="es-ES"/>
        </w:rPr>
      </w:pPr>
      <w:r w:rsidRPr="00060D81">
        <w:rPr>
          <w:lang w:val="es-ES"/>
        </w:rPr>
        <w:t xml:space="preserve">        Assert.IsTrue(isInsertOrUpdateCalled); </w:t>
      </w:r>
    </w:p>
    <w:p w:rsidR="00060D81" w:rsidRPr="00060D81" w:rsidRDefault="00060D81" w:rsidP="00060D81">
      <w:pPr>
        <w:pStyle w:val="ppCode"/>
        <w:rPr>
          <w:lang w:val="es-ES"/>
        </w:rPr>
      </w:pPr>
      <w:r w:rsidRPr="00060D81">
        <w:rPr>
          <w:lang w:val="es-ES"/>
        </w:rPr>
        <w:t xml:space="preserve">        Assert.IsTrue(isSaveCalled); </w:t>
      </w:r>
    </w:p>
    <w:p w:rsidR="00060D81" w:rsidRPr="00060D81" w:rsidRDefault="00060D81" w:rsidP="00060D81">
      <w:pPr>
        <w:pStyle w:val="ppCode"/>
        <w:rPr>
          <w:lang w:val="es-ES"/>
        </w:rPr>
      </w:pPr>
      <w:r w:rsidRPr="00060D81">
        <w:rPr>
          <w:lang w:val="es-ES"/>
        </w:rPr>
        <w:t xml:space="preserve">    } </w:t>
      </w:r>
    </w:p>
    <w:p w:rsidR="00060D81" w:rsidRPr="00060D81" w:rsidRDefault="00060D81" w:rsidP="00060D81">
      <w:pPr>
        <w:pStyle w:val="ppCode"/>
        <w:rPr>
          <w:lang w:val="es-ES"/>
        </w:rPr>
      </w:pPr>
      <w:r w:rsidRPr="00060D81">
        <w:rPr>
          <w:lang w:val="es-ES"/>
        </w:rPr>
        <w:t>}</w:t>
      </w:r>
    </w:p>
    <w:p w:rsidR="00060D81" w:rsidRPr="00AD52BD" w:rsidRDefault="00060D81" w:rsidP="00044602">
      <w:pPr>
        <w:pStyle w:val="ppBodyText"/>
        <w:rPr>
          <w:lang w:val="es-ES"/>
        </w:rPr>
      </w:pPr>
    </w:p>
    <w:p w:rsidR="000456F8" w:rsidRPr="00AD52BD" w:rsidRDefault="00044602" w:rsidP="00044602">
      <w:pPr>
        <w:pStyle w:val="Heading2"/>
        <w:rPr>
          <w:lang w:val="es-ES"/>
        </w:rPr>
      </w:pPr>
      <w:r>
        <w:rPr>
          <w:lang w:val="es-ES"/>
        </w:rPr>
        <w:t xml:space="preserve">Usando Shims con ASP.NET MVC </w:t>
      </w:r>
    </w:p>
    <w:p w:rsidR="000456F8" w:rsidRDefault="000456F8" w:rsidP="00044602">
      <w:pPr>
        <w:pStyle w:val="ppBodyText"/>
        <w:rPr>
          <w:lang w:val="es-ES"/>
        </w:rPr>
      </w:pPr>
      <w:r w:rsidRPr="00AD52BD">
        <w:rPr>
          <w:lang w:val="es-ES"/>
        </w:rPr>
        <w:t xml:space="preserve">Algunas veces no podemos inyectar interfaces o crear una nueva para hacer que los tests sean más fáciles. Para ese escenario, podemos usar Shims. Con Shims, podemos cambiar el comportamiento de un objeto, configurando el resultado esperado en un método o propiedad. En este código vemos cómo se puede hacer con shims: </w:t>
      </w:r>
    </w:p>
    <w:p w:rsidR="00B742E1" w:rsidRDefault="00B742E1" w:rsidP="00B742E1">
      <w:pPr>
        <w:pStyle w:val="ppCodeLanguage"/>
        <w:rPr>
          <w:lang w:val="es-ES"/>
        </w:rPr>
      </w:pPr>
    </w:p>
    <w:p w:rsidR="00B742E1" w:rsidRPr="00B742E1" w:rsidRDefault="00B742E1" w:rsidP="00B742E1">
      <w:pPr>
        <w:pStyle w:val="ppCode"/>
        <w:rPr>
          <w:lang w:val="es-ES"/>
        </w:rPr>
      </w:pPr>
      <w:r w:rsidRPr="00B742E1">
        <w:rPr>
          <w:lang w:val="es-ES"/>
        </w:rPr>
        <w:t xml:space="preserve">public class AccountController : Controller </w:t>
      </w:r>
    </w:p>
    <w:p w:rsidR="00B742E1" w:rsidRPr="00B742E1" w:rsidRDefault="00B742E1" w:rsidP="00B742E1">
      <w:pPr>
        <w:pStyle w:val="ppCode"/>
        <w:rPr>
          <w:lang w:val="es-ES"/>
        </w:rPr>
      </w:pPr>
      <w:r w:rsidRPr="00B742E1">
        <w:rPr>
          <w:lang w:val="es-ES"/>
        </w:rPr>
        <w:t xml:space="preserve">{ </w:t>
      </w:r>
    </w:p>
    <w:p w:rsidR="00B742E1" w:rsidRPr="00B742E1" w:rsidRDefault="00B742E1" w:rsidP="00B742E1">
      <w:pPr>
        <w:pStyle w:val="ppCode"/>
      </w:pPr>
      <w:r w:rsidRPr="00B742E1">
        <w:t xml:space="preserve">    [HttpPost]     public ActionResult Login(LogOnModel model, string returnUrl) </w:t>
      </w:r>
    </w:p>
    <w:p w:rsidR="00B742E1" w:rsidRPr="00B742E1" w:rsidRDefault="00B742E1" w:rsidP="00B742E1">
      <w:pPr>
        <w:pStyle w:val="ppCode"/>
        <w:rPr>
          <w:lang w:val="es-ES"/>
        </w:rPr>
      </w:pPr>
      <w:r w:rsidRPr="00B742E1">
        <w:t xml:space="preserve">    </w:t>
      </w:r>
      <w:r w:rsidRPr="00B742E1">
        <w:rPr>
          <w:lang w:val="es-ES"/>
        </w:rPr>
        <w:t xml:space="preserve">{         if (ModelState.IsValid) </w:t>
      </w:r>
    </w:p>
    <w:p w:rsidR="00B742E1" w:rsidRPr="00B742E1" w:rsidRDefault="00B742E1" w:rsidP="00B742E1">
      <w:pPr>
        <w:pStyle w:val="ppCode"/>
      </w:pPr>
      <w:r w:rsidRPr="00B742E1">
        <w:t xml:space="preserve">        {             if (Membership.ValidateUser(model.UserName, model.Password)) </w:t>
      </w:r>
    </w:p>
    <w:p w:rsidR="00B742E1" w:rsidRPr="00B742E1" w:rsidRDefault="00B742E1" w:rsidP="00B742E1">
      <w:pPr>
        <w:pStyle w:val="ppCode"/>
        <w:rPr>
          <w:lang w:val="es-ES"/>
        </w:rPr>
      </w:pPr>
      <w:r w:rsidRPr="00B742E1">
        <w:t xml:space="preserve">            </w:t>
      </w:r>
      <w:r w:rsidRPr="00B742E1">
        <w:rPr>
          <w:lang w:val="es-ES"/>
        </w:rPr>
        <w:t xml:space="preserve">{ </w:t>
      </w:r>
    </w:p>
    <w:p w:rsidR="00B742E1" w:rsidRDefault="00B742E1" w:rsidP="00B742E1">
      <w:pPr>
        <w:pStyle w:val="ppCode"/>
      </w:pPr>
      <w:r w:rsidRPr="00B742E1">
        <w:t xml:space="preserve">                FormsAuthentication.SetAuthCookie(model.UserName, model.RememberMe);                 </w:t>
      </w:r>
    </w:p>
    <w:p w:rsidR="00B742E1" w:rsidRPr="00B742E1" w:rsidRDefault="00B742E1" w:rsidP="00B742E1">
      <w:pPr>
        <w:pStyle w:val="ppCode"/>
      </w:pPr>
      <w:r>
        <w:t xml:space="preserve">                </w:t>
      </w:r>
      <w:r w:rsidRPr="00B742E1">
        <w:t xml:space="preserve">return Redirect(returnUrl); </w:t>
      </w:r>
    </w:p>
    <w:p w:rsidR="00B742E1" w:rsidRPr="00B742E1" w:rsidRDefault="00B742E1" w:rsidP="00B742E1">
      <w:pPr>
        <w:pStyle w:val="ppCode"/>
        <w:rPr>
          <w:lang w:val="es-ES"/>
        </w:rPr>
      </w:pPr>
      <w:r w:rsidRPr="00B742E1">
        <w:t xml:space="preserve">            </w:t>
      </w:r>
      <w:r w:rsidRPr="00B742E1">
        <w:rPr>
          <w:lang w:val="es-ES"/>
        </w:rPr>
        <w:t xml:space="preserve">} </w:t>
      </w:r>
    </w:p>
    <w:p w:rsidR="00B742E1" w:rsidRPr="00B742E1" w:rsidRDefault="00B742E1" w:rsidP="00B742E1">
      <w:pPr>
        <w:pStyle w:val="ppCode"/>
      </w:pPr>
      <w:r w:rsidRPr="00B742E1">
        <w:t xml:space="preserve">            ModelState.AddModelError("", "The user name or password incorrect."); </w:t>
      </w:r>
    </w:p>
    <w:p w:rsidR="00B742E1" w:rsidRPr="00B742E1" w:rsidRDefault="00B742E1" w:rsidP="00B742E1">
      <w:pPr>
        <w:pStyle w:val="ppCode"/>
        <w:rPr>
          <w:lang w:val="es-ES"/>
        </w:rPr>
      </w:pPr>
      <w:r w:rsidRPr="00B742E1">
        <w:t xml:space="preserve">        </w:t>
      </w:r>
      <w:r w:rsidRPr="00B742E1">
        <w:rPr>
          <w:lang w:val="es-ES"/>
        </w:rPr>
        <w:t xml:space="preserve">}           return View(model); </w:t>
      </w:r>
    </w:p>
    <w:p w:rsidR="00B742E1" w:rsidRPr="00B742E1" w:rsidRDefault="00B742E1" w:rsidP="00B742E1">
      <w:pPr>
        <w:pStyle w:val="ppCode"/>
        <w:rPr>
          <w:lang w:val="es-ES"/>
        </w:rPr>
      </w:pPr>
      <w:r w:rsidRPr="00B742E1">
        <w:rPr>
          <w:lang w:val="es-ES"/>
        </w:rPr>
        <w:t xml:space="preserve">    } }</w:t>
      </w:r>
    </w:p>
    <w:p w:rsidR="00B742E1" w:rsidRPr="00AD52BD" w:rsidRDefault="00B742E1" w:rsidP="00044602">
      <w:pPr>
        <w:pStyle w:val="ppBodyText"/>
        <w:rPr>
          <w:lang w:val="es-ES"/>
        </w:rPr>
      </w:pPr>
    </w:p>
    <w:p w:rsidR="000456F8" w:rsidRDefault="000456F8" w:rsidP="00044602">
      <w:pPr>
        <w:pStyle w:val="ppBodyText"/>
        <w:rPr>
          <w:lang w:val="es-ES"/>
        </w:rPr>
      </w:pPr>
      <w:r w:rsidRPr="00AD52BD">
        <w:rPr>
          <w:lang w:val="es-ES"/>
        </w:rPr>
        <w:t xml:space="preserve">Para testear esta acción, tenemos que usar tipos Shim para aislar las clases Membership y FormsAuthentication: </w:t>
      </w:r>
    </w:p>
    <w:p w:rsidR="00B742E1" w:rsidRDefault="00B742E1" w:rsidP="00B742E1">
      <w:pPr>
        <w:pStyle w:val="ppCodeLanguage"/>
        <w:rPr>
          <w:lang w:val="es-ES"/>
        </w:rPr>
      </w:pPr>
    </w:p>
    <w:p w:rsidR="00B742E1" w:rsidRPr="00B742E1" w:rsidRDefault="00B742E1" w:rsidP="00B742E1">
      <w:pPr>
        <w:pStyle w:val="ppCode"/>
      </w:pPr>
      <w:r w:rsidRPr="00B742E1">
        <w:t xml:space="preserve">[TestMethod] public void Login_with_valid_model_and_valid_user_authenticate_and_redirect() { </w:t>
      </w:r>
    </w:p>
    <w:p w:rsidR="00B742E1" w:rsidRDefault="00B742E1" w:rsidP="00B742E1">
      <w:pPr>
        <w:pStyle w:val="ppCode"/>
      </w:pPr>
      <w:r w:rsidRPr="00B742E1">
        <w:t xml:space="preserve">    // arrange     var model=new LogOnModel{Password = "123", UserName = "usrtest", RememberMe = true};     </w:t>
      </w:r>
    </w:p>
    <w:p w:rsidR="00B742E1" w:rsidRDefault="00B742E1" w:rsidP="00B742E1">
      <w:pPr>
        <w:pStyle w:val="ppCode"/>
      </w:pPr>
      <w:r w:rsidRPr="00B742E1">
        <w:t xml:space="preserve">var returnUrl = "/home/index";     </w:t>
      </w:r>
    </w:p>
    <w:p w:rsidR="00B742E1" w:rsidRDefault="00B742E1" w:rsidP="00B742E1">
      <w:pPr>
        <w:pStyle w:val="ppCode"/>
      </w:pPr>
      <w:r w:rsidRPr="00B742E1">
        <w:t xml:space="preserve">bool isAuthenticationCalled = false;     </w:t>
      </w:r>
    </w:p>
    <w:p w:rsidR="00B742E1" w:rsidRPr="00B742E1" w:rsidRDefault="00B742E1" w:rsidP="00B742E1">
      <w:pPr>
        <w:pStyle w:val="ppCode"/>
      </w:pPr>
      <w:r w:rsidRPr="00B742E1">
        <w:t xml:space="preserve">bool isValidateUserCalled = false; </w:t>
      </w:r>
    </w:p>
    <w:p w:rsidR="00B742E1" w:rsidRPr="00B742E1" w:rsidRDefault="00B742E1" w:rsidP="00B742E1">
      <w:pPr>
        <w:pStyle w:val="ppCode"/>
        <w:rPr>
          <w:lang w:val="es-ES"/>
        </w:rPr>
      </w:pPr>
      <w:r w:rsidRPr="00B742E1">
        <w:t xml:space="preserve">    </w:t>
      </w:r>
      <w:r w:rsidRPr="00B742E1">
        <w:rPr>
          <w:lang w:val="es-ES"/>
        </w:rPr>
        <w:t xml:space="preserve">RedirectResult redirectResult; </w:t>
      </w:r>
    </w:p>
    <w:p w:rsidR="00B742E1" w:rsidRPr="00B742E1" w:rsidRDefault="00B742E1" w:rsidP="00B742E1">
      <w:pPr>
        <w:pStyle w:val="ppCode"/>
        <w:rPr>
          <w:lang w:val="es-ES"/>
        </w:rPr>
      </w:pPr>
      <w:r w:rsidRPr="00B742E1">
        <w:rPr>
          <w:lang w:val="es-ES"/>
        </w:rPr>
        <w:t xml:space="preserve">      using (ShimsContext.Create()) </w:t>
      </w:r>
    </w:p>
    <w:p w:rsidR="00B742E1" w:rsidRPr="00B742E1" w:rsidRDefault="00B742E1" w:rsidP="00B742E1">
      <w:pPr>
        <w:pStyle w:val="ppCode"/>
        <w:rPr>
          <w:lang w:val="es-ES"/>
        </w:rPr>
      </w:pPr>
      <w:r w:rsidRPr="00B742E1">
        <w:rPr>
          <w:lang w:val="es-ES"/>
        </w:rPr>
        <w:t xml:space="preserve">    { </w:t>
      </w:r>
    </w:p>
    <w:p w:rsidR="00B742E1" w:rsidRPr="00B742E1" w:rsidRDefault="00B742E1" w:rsidP="00B742E1">
      <w:pPr>
        <w:pStyle w:val="ppCode"/>
      </w:pPr>
      <w:r w:rsidRPr="00B742E1">
        <w:t xml:space="preserve">        ShimMembership.ValidateUserStringString = (usr, pwd) =&gt; isValidateUserCalled = true; </w:t>
      </w:r>
    </w:p>
    <w:p w:rsidR="00B742E1" w:rsidRPr="00B742E1" w:rsidRDefault="00B742E1" w:rsidP="00B742E1">
      <w:pPr>
        <w:pStyle w:val="ppCode"/>
        <w:rPr>
          <w:lang w:val="es-ES"/>
        </w:rPr>
      </w:pPr>
      <w:r w:rsidRPr="00B742E1">
        <w:t xml:space="preserve">        </w:t>
      </w:r>
      <w:r w:rsidRPr="00B742E1">
        <w:rPr>
          <w:lang w:val="es-ES"/>
        </w:rPr>
        <w:t xml:space="preserve">ShimFormsAuthentication.SetAuthCookieStringBoolean =  </w:t>
      </w:r>
    </w:p>
    <w:p w:rsidR="00B742E1" w:rsidRPr="00B742E1" w:rsidRDefault="00B742E1" w:rsidP="00B742E1">
      <w:pPr>
        <w:pStyle w:val="ppCode"/>
        <w:rPr>
          <w:lang w:val="es-ES"/>
        </w:rPr>
      </w:pPr>
      <w:r w:rsidRPr="00B742E1">
        <w:rPr>
          <w:lang w:val="es-ES"/>
        </w:rPr>
        <w:t xml:space="preserve">            (username, rememberme) =&gt; </w:t>
      </w:r>
    </w:p>
    <w:p w:rsidR="00B742E1" w:rsidRPr="00B742E1" w:rsidRDefault="00B742E1" w:rsidP="00B742E1">
      <w:pPr>
        <w:pStyle w:val="ppCode"/>
        <w:rPr>
          <w:lang w:val="es-ES"/>
        </w:rPr>
      </w:pPr>
      <w:r w:rsidRPr="00B742E1">
        <w:rPr>
          <w:lang w:val="es-ES"/>
        </w:rPr>
        <w:t xml:space="preserve">            { </w:t>
      </w:r>
    </w:p>
    <w:p w:rsidR="00B742E1" w:rsidRDefault="00B742E1" w:rsidP="00B742E1">
      <w:pPr>
        <w:pStyle w:val="ppCode"/>
      </w:pPr>
      <w:r w:rsidRPr="00B742E1">
        <w:t xml:space="preserve">                Assert.AreEqual(model.UserName, username);                 </w:t>
      </w:r>
      <w:r>
        <w:tab/>
      </w:r>
    </w:p>
    <w:p w:rsidR="00B742E1" w:rsidRDefault="00B742E1" w:rsidP="00B742E1">
      <w:pPr>
        <w:pStyle w:val="ppCode"/>
      </w:pPr>
      <w:r>
        <w:t xml:space="preserve">                </w:t>
      </w:r>
      <w:r w:rsidRPr="00B742E1">
        <w:t xml:space="preserve">Assert.AreEqual(model.RememberMe, rememberme);                 </w:t>
      </w:r>
    </w:p>
    <w:p w:rsidR="00B742E1" w:rsidRPr="00B742E1" w:rsidRDefault="00B742E1" w:rsidP="00B742E1">
      <w:pPr>
        <w:pStyle w:val="ppCode"/>
      </w:pPr>
      <w:r>
        <w:t xml:space="preserve">                </w:t>
      </w:r>
      <w:r w:rsidRPr="00B742E1">
        <w:t xml:space="preserve">isAuthenticationCalled = true; </w:t>
      </w:r>
    </w:p>
    <w:p w:rsidR="00B742E1" w:rsidRPr="00B742E1" w:rsidRDefault="00B742E1" w:rsidP="00B742E1">
      <w:pPr>
        <w:pStyle w:val="ppCode"/>
        <w:rPr>
          <w:lang w:val="es-ES"/>
        </w:rPr>
      </w:pPr>
      <w:r w:rsidRPr="00B742E1">
        <w:t xml:space="preserve">            </w:t>
      </w:r>
      <w:r w:rsidRPr="00B742E1">
        <w:rPr>
          <w:lang w:val="es-ES"/>
        </w:rPr>
        <w:t xml:space="preserve">}; </w:t>
      </w:r>
    </w:p>
    <w:p w:rsidR="00B742E1" w:rsidRPr="00B742E1" w:rsidRDefault="00B742E1" w:rsidP="00B742E1">
      <w:pPr>
        <w:pStyle w:val="ppCode"/>
        <w:rPr>
          <w:lang w:val="es-ES"/>
        </w:rPr>
      </w:pPr>
      <w:r w:rsidRPr="00B742E1">
        <w:rPr>
          <w:lang w:val="es-ES"/>
        </w:rPr>
        <w:t xml:space="preserve">  </w:t>
      </w:r>
    </w:p>
    <w:p w:rsidR="00B742E1" w:rsidRDefault="00B742E1" w:rsidP="00B742E1">
      <w:pPr>
        <w:pStyle w:val="ppCode"/>
      </w:pPr>
      <w:r w:rsidRPr="00B742E1">
        <w:t xml:space="preserve">        // act         </w:t>
      </w:r>
    </w:p>
    <w:p w:rsidR="00B742E1" w:rsidRPr="00B742E1" w:rsidRDefault="00B742E1" w:rsidP="00B742E1">
      <w:pPr>
        <w:pStyle w:val="ppCode"/>
      </w:pPr>
      <w:r>
        <w:t xml:space="preserve">           </w:t>
      </w:r>
      <w:r w:rsidRPr="00B742E1">
        <w:t xml:space="preserve">redirectResult = controller.Login(model, returnUrl) as RedirectResult;  </w:t>
      </w:r>
    </w:p>
    <w:p w:rsidR="00B742E1" w:rsidRPr="00B742E1" w:rsidRDefault="00B742E1" w:rsidP="00B742E1">
      <w:pPr>
        <w:pStyle w:val="ppCode"/>
        <w:rPr>
          <w:lang w:val="es-ES"/>
        </w:rPr>
      </w:pPr>
      <w:r w:rsidRPr="00B742E1">
        <w:t xml:space="preserve">    </w:t>
      </w:r>
      <w:r w:rsidRPr="00B742E1">
        <w:rPr>
          <w:lang w:val="es-ES"/>
        </w:rPr>
        <w:t xml:space="preserve">} </w:t>
      </w:r>
    </w:p>
    <w:p w:rsidR="00B742E1" w:rsidRPr="00B742E1" w:rsidRDefault="00B742E1" w:rsidP="00B742E1">
      <w:pPr>
        <w:pStyle w:val="ppCode"/>
        <w:rPr>
          <w:lang w:val="es-ES"/>
        </w:rPr>
      </w:pPr>
      <w:r w:rsidRPr="00B742E1">
        <w:rPr>
          <w:lang w:val="es-ES"/>
        </w:rPr>
        <w:t xml:space="preserve">  </w:t>
      </w:r>
    </w:p>
    <w:p w:rsidR="00B742E1" w:rsidRPr="00B742E1" w:rsidRDefault="00B742E1" w:rsidP="00B742E1">
      <w:pPr>
        <w:pStyle w:val="ppCode"/>
        <w:rPr>
          <w:lang w:val="es-ES"/>
        </w:rPr>
      </w:pPr>
      <w:r w:rsidRPr="00B742E1">
        <w:rPr>
          <w:lang w:val="es-ES"/>
        </w:rPr>
        <w:t xml:space="preserve">    // assert </w:t>
      </w:r>
    </w:p>
    <w:p w:rsidR="00B742E1" w:rsidRPr="00B742E1" w:rsidRDefault="00B742E1" w:rsidP="00B742E1">
      <w:pPr>
        <w:pStyle w:val="ppCode"/>
      </w:pPr>
      <w:r w:rsidRPr="00B742E1">
        <w:t xml:space="preserve">    Assert.IsTrue(isValidateUserCalled, "Membership.ValidateUser not invoked"); </w:t>
      </w:r>
    </w:p>
    <w:p w:rsidR="00B742E1" w:rsidRPr="00B742E1" w:rsidRDefault="00B742E1" w:rsidP="00B742E1">
      <w:pPr>
        <w:pStyle w:val="ppCode"/>
      </w:pPr>
      <w:r w:rsidRPr="00B742E1">
        <w:t xml:space="preserve">    Assert.IsTrue(isAuthenticationCalled, "FormsAuthentication.SetAuthCookie not invoked"); </w:t>
      </w:r>
    </w:p>
    <w:p w:rsidR="00B742E1" w:rsidRPr="00B742E1" w:rsidRDefault="00B742E1" w:rsidP="00B742E1">
      <w:pPr>
        <w:pStyle w:val="ppCode"/>
      </w:pPr>
      <w:r w:rsidRPr="00B742E1">
        <w:t xml:space="preserve">    Assert.AreEqual(returnUrl, redirectResult.Url); </w:t>
      </w:r>
    </w:p>
    <w:p w:rsidR="00B742E1" w:rsidRPr="00B742E1" w:rsidRDefault="00B742E1" w:rsidP="00B742E1">
      <w:pPr>
        <w:pStyle w:val="ppCode"/>
        <w:rPr>
          <w:lang w:val="es-ES"/>
        </w:rPr>
      </w:pPr>
      <w:r w:rsidRPr="00B742E1">
        <w:rPr>
          <w:lang w:val="es-ES"/>
        </w:rPr>
        <w:t>}</w:t>
      </w:r>
    </w:p>
    <w:p w:rsidR="00B742E1" w:rsidRPr="00AD52BD" w:rsidRDefault="00B742E1" w:rsidP="00D32149">
      <w:pPr>
        <w:pStyle w:val="ppBodyText"/>
        <w:rPr>
          <w:lang w:val="es-ES"/>
        </w:rPr>
      </w:pPr>
    </w:p>
    <w:p w:rsidR="000456F8" w:rsidRPr="00AD52BD" w:rsidRDefault="000456F8" w:rsidP="00D32149">
      <w:pPr>
        <w:pStyle w:val="ppBodyText"/>
        <w:rPr>
          <w:lang w:val="es-ES"/>
        </w:rPr>
      </w:pPr>
      <w:r w:rsidRPr="00AD52BD">
        <w:rPr>
          <w:rFonts w:eastAsia="Courier New"/>
          <w:lang w:val="es-ES"/>
        </w:rPr>
        <w:tab/>
        <w:t xml:space="preserve"> </w:t>
      </w:r>
      <w:r w:rsidRPr="00AD52BD">
        <w:rPr>
          <w:lang w:val="es-ES"/>
        </w:rPr>
        <w:br w:type="page"/>
      </w:r>
    </w:p>
    <w:p w:rsidR="000456F8" w:rsidRPr="00AD52BD" w:rsidRDefault="000456F8" w:rsidP="00D32149">
      <w:pPr>
        <w:pStyle w:val="ppBodyText"/>
        <w:rPr>
          <w:lang w:val="es-ES"/>
        </w:rPr>
        <w:sectPr w:rsidR="000456F8" w:rsidRPr="00AD52BD">
          <w:headerReference w:type="even" r:id="rId46"/>
          <w:headerReference w:type="default" r:id="rId47"/>
          <w:footerReference w:type="even" r:id="rId48"/>
          <w:footerReference w:type="default" r:id="rId49"/>
          <w:headerReference w:type="first" r:id="rId50"/>
          <w:footerReference w:type="first" r:id="rId51"/>
          <w:pgSz w:w="12240" w:h="15840"/>
          <w:pgMar w:top="842" w:right="1132" w:bottom="1383" w:left="1133" w:header="842" w:footer="665" w:gutter="0"/>
          <w:cols w:space="720"/>
          <w:titlePg/>
        </w:sectPr>
      </w:pPr>
    </w:p>
    <w:p w:rsidR="001F4C75" w:rsidRDefault="001F4C75" w:rsidP="00EA69F0">
      <w:pPr>
        <w:pStyle w:val="ppBodyText"/>
        <w:rPr>
          <w:lang w:val="es-ES"/>
        </w:rPr>
      </w:pPr>
      <w:r>
        <w:rPr>
          <w:lang w:val="es-ES"/>
        </w:rPr>
        <w:t xml:space="preserve">La información contenida en este documento representa la visión Microsoft Corporation sobre los asuntos analizados a la fecha de publicación. Dado que Microsoft debe responder a las condiciones cambiantes del mercado, no debe interpretarse como un compromiso por parte de Microsoft, y Microsoft no puede garantizar la exactitud de la información presentada después de la fecha de publicación. </w:t>
      </w:r>
    </w:p>
    <w:p w:rsidR="001F4C75" w:rsidRDefault="001F4C75" w:rsidP="00EA69F0">
      <w:pPr>
        <w:pStyle w:val="ppBodyText"/>
        <w:rPr>
          <w:lang w:val="es-ES"/>
        </w:rPr>
      </w:pPr>
      <w:r>
        <w:rPr>
          <w:lang w:val="es-ES"/>
        </w:rPr>
        <w:t xml:space="preserve">Este documento es sólo para fines informativos. MICROSOFT NO OFRECE NINGUNA GARANTÍA, EXPRESA, IMPLÍCITA O LEGAL, EN CUANTO A LA INFORMACIÓN CONTENIDA EN ESTE DOCUMENTO. </w:t>
      </w:r>
    </w:p>
    <w:p w:rsidR="001F4C75" w:rsidRDefault="001F4C75" w:rsidP="00EA69F0">
      <w:pPr>
        <w:pStyle w:val="ppBodyText"/>
        <w:rPr>
          <w:lang w:val="es-ES"/>
        </w:rPr>
      </w:pPr>
      <w:r>
        <w:rPr>
          <w:lang w:val="es-ES"/>
        </w:rPr>
        <w:t xml:space="preserve">Microsoft publica este documento bajo los términos de la licencia Creative Commons Attribution 3.0 License. Todos los demás derechos están reservados. </w:t>
      </w:r>
    </w:p>
    <w:p w:rsidR="001F4C75" w:rsidRDefault="001F4C75" w:rsidP="00EA69F0">
      <w:pPr>
        <w:pStyle w:val="ppBodyText"/>
        <w:rPr>
          <w:lang w:val="es-ES"/>
        </w:rPr>
      </w:pPr>
      <w:r>
        <w:rPr>
          <w:i/>
          <w:lang w:val="es-ES"/>
        </w:rPr>
        <w:t xml:space="preserve">© 2013 Microsoft Corporation. </w:t>
      </w:r>
    </w:p>
    <w:p w:rsidR="001F4C75" w:rsidRDefault="001F4C75" w:rsidP="00EA69F0">
      <w:pPr>
        <w:pStyle w:val="ppBodyText"/>
        <w:rPr>
          <w:lang w:val="es-ES"/>
        </w:rPr>
      </w:pPr>
      <w:r>
        <w:rPr>
          <w:lang w:val="es-ES"/>
        </w:rPr>
        <w:t xml:space="preserve">Microsoft, Active Directory, Excel, Internet Explorer, SQL Server, Visual Studio, and Windows son marcas comerciales del grupo de compañías de Microsoft. </w:t>
      </w:r>
    </w:p>
    <w:p w:rsidR="001F4C75" w:rsidRDefault="001F4C75" w:rsidP="00EA69F0">
      <w:pPr>
        <w:pStyle w:val="ppBodyText"/>
        <w:rPr>
          <w:lang w:val="es-ES"/>
        </w:rPr>
      </w:pPr>
      <w:r>
        <w:rPr>
          <w:lang w:val="es-ES"/>
        </w:rPr>
        <w:t xml:space="preserve">Todas las demás marcas son propiedad de sus respectivos dueños </w:t>
      </w:r>
    </w:p>
    <w:p w:rsidR="001F4C75" w:rsidRDefault="001F4C75" w:rsidP="00EA69F0">
      <w:pPr>
        <w:pStyle w:val="ppBodyText"/>
        <w:rPr>
          <w:lang w:val="es-ES"/>
        </w:rPr>
      </w:pPr>
      <w:r>
        <w:rPr>
          <w:lang w:val="es-ES"/>
        </w:rPr>
        <w:t xml:space="preserve"> </w:t>
      </w:r>
    </w:p>
    <w:p w:rsidR="001F4C75" w:rsidRDefault="001F4C75" w:rsidP="00EA69F0">
      <w:pPr>
        <w:pStyle w:val="ppBodyText"/>
        <w:rPr>
          <w:lang w:val="es-ES"/>
        </w:rPr>
      </w:pPr>
      <w:r>
        <w:rPr>
          <w:lang w:val="es-ES"/>
        </w:rPr>
        <w:t xml:space="preserve"> </w:t>
      </w:r>
    </w:p>
    <w:p w:rsidR="001F4C75" w:rsidRDefault="001F4C75" w:rsidP="00EA69F0">
      <w:pPr>
        <w:pStyle w:val="ppBodyText"/>
      </w:pPr>
      <w:r>
        <w:t xml:space="preserve">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 </w:t>
      </w:r>
    </w:p>
    <w:p w:rsidR="001F4C75" w:rsidRDefault="001F4C75" w:rsidP="00EA69F0">
      <w:pPr>
        <w:pStyle w:val="ppBodyText"/>
      </w:pPr>
      <w:r>
        <w:t xml:space="preserve">This document is for informational purposes only. MICROSOFT MAKES NO WARRANTIES, EXPRESS, IMPLIED OR STATUTORY, AS TO THE INFORMATION IN THIS DOCUMENT. </w:t>
      </w:r>
    </w:p>
    <w:p w:rsidR="001F4C75" w:rsidRDefault="001F4C75" w:rsidP="00EA69F0">
      <w:pPr>
        <w:pStyle w:val="ppBodyText"/>
      </w:pPr>
      <w:r>
        <w:t>Microsoft grants you a license to this document under the terms of the Creative Commons Attribution 3.0 License</w:t>
      </w:r>
      <w:r>
        <w:rPr>
          <w:b/>
        </w:rPr>
        <w:t xml:space="preserve">. </w:t>
      </w:r>
      <w:r>
        <w:t xml:space="preserve">All other rights are reserved. </w:t>
      </w:r>
    </w:p>
    <w:p w:rsidR="001F4C75" w:rsidRDefault="001F4C75" w:rsidP="00EA69F0">
      <w:pPr>
        <w:pStyle w:val="ppBodyText"/>
      </w:pPr>
      <w:r>
        <w:rPr>
          <w:i/>
        </w:rPr>
        <w:t xml:space="preserve">© 2013 Microsoft Corporation. </w:t>
      </w:r>
    </w:p>
    <w:p w:rsidR="001F4C75" w:rsidRDefault="001F4C75" w:rsidP="00EA69F0">
      <w:pPr>
        <w:pStyle w:val="ppBodyText"/>
      </w:pPr>
      <w:r>
        <w:t xml:space="preserve">Microsoft, Active Directory, Excel, Internet Explorer, SQL Server, Visual Studio, and Windows are trademarks of the Microsoft group of companies. </w:t>
      </w:r>
    </w:p>
    <w:p w:rsidR="000456F8" w:rsidRDefault="001F4C75" w:rsidP="00EA69F0">
      <w:pPr>
        <w:pStyle w:val="ppBodyText"/>
      </w:pPr>
      <w:r>
        <w:t xml:space="preserve">All other trademarks are property of their respective owners. </w:t>
      </w:r>
    </w:p>
    <w:sectPr w:rsidR="000456F8">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291" w:rsidRDefault="00175291">
      <w:pPr>
        <w:spacing w:after="0" w:line="240" w:lineRule="auto"/>
      </w:pPr>
      <w:r>
        <w:separator/>
      </w:r>
    </w:p>
  </w:endnote>
  <w:endnote w:type="continuationSeparator" w:id="0">
    <w:p w:rsidR="00175291" w:rsidRDefault="00175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Default="00EA69F0">
    <w:pPr>
      <w:spacing w:after="0"/>
    </w:pPr>
    <w:r>
      <w:rPr>
        <w:rFonts w:ascii="Calibri" w:eastAsia="Calibri" w:hAnsi="Calibri" w:cs="Calibri"/>
        <w:noProof/>
        <w:lang w:bidi="ar-SA"/>
      </w:rPr>
      <mc:AlternateContent>
        <mc:Choice Requires="wpg">
          <w:drawing>
            <wp:anchor distT="0" distB="0" distL="114300" distR="114300" simplePos="0" relativeHeight="251665408" behindDoc="0" locked="0" layoutInCell="1" allowOverlap="1" wp14:anchorId="20C9FC94" wp14:editId="7FEB7375">
              <wp:simplePos x="0" y="0"/>
              <wp:positionH relativeFrom="page">
                <wp:posOffset>571500</wp:posOffset>
              </wp:positionH>
              <wp:positionV relativeFrom="page">
                <wp:posOffset>9165336</wp:posOffset>
              </wp:positionV>
              <wp:extent cx="6561137" cy="470916"/>
              <wp:effectExtent l="0" t="0" r="0" b="0"/>
              <wp:wrapSquare wrapText="bothSides"/>
              <wp:docPr id="100972" name="Group 100972"/>
              <wp:cNvGraphicFramePr/>
              <a:graphic xmlns:a="http://schemas.openxmlformats.org/drawingml/2006/main">
                <a:graphicData uri="http://schemas.microsoft.com/office/word/2010/wordprocessingGroup">
                  <wpg:wgp>
                    <wpg:cNvGrpSpPr/>
                    <wpg:grpSpPr>
                      <a:xfrm>
                        <a:off x="0" y="0"/>
                        <a:ext cx="6561137" cy="470916"/>
                        <a:chOff x="0" y="0"/>
                        <a:chExt cx="6561137" cy="470916"/>
                      </a:xfrm>
                    </wpg:grpSpPr>
                    <wps:wsp>
                      <wps:cNvPr id="100975" name="Rectangle 100975"/>
                      <wps:cNvSpPr/>
                      <wps:spPr>
                        <a:xfrm>
                          <a:off x="1257554"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976" name="Rectangle 100976"/>
                      <wps:cNvSpPr/>
                      <wps:spPr>
                        <a:xfrm>
                          <a:off x="5792470" y="123746"/>
                          <a:ext cx="371990" cy="148827"/>
                        </a:xfrm>
                        <a:prstGeom prst="rect">
                          <a:avLst/>
                        </a:prstGeom>
                        <a:ln>
                          <a:noFill/>
                        </a:ln>
                      </wps:spPr>
                      <wps:txbx>
                        <w:txbxContent>
                          <w:p w:rsidR="00EA69F0" w:rsidRDefault="00EA69F0">
                            <w:pPr>
                              <w:spacing w:after="0"/>
                            </w:pPr>
                            <w:r>
                              <w:rPr>
                                <w:sz w:val="18"/>
                              </w:rPr>
                              <w:t xml:space="preserve">Page </w:t>
                            </w:r>
                          </w:p>
                        </w:txbxContent>
                      </wps:txbx>
                      <wps:bodyPr horzOverflow="overflow" vert="horz" lIns="0" tIns="0" rIns="0" bIns="0" rtlCol="0">
                        <a:noAutofit/>
                      </wps:bodyPr>
                    </wps:wsp>
                    <wps:wsp>
                      <wps:cNvPr id="100977" name="Rectangle 100977"/>
                      <wps:cNvSpPr/>
                      <wps:spPr>
                        <a:xfrm>
                          <a:off x="6073140" y="123746"/>
                          <a:ext cx="163015" cy="148827"/>
                        </a:xfrm>
                        <a:prstGeom prst="rect">
                          <a:avLst/>
                        </a:prstGeom>
                        <a:ln>
                          <a:noFill/>
                        </a:ln>
                      </wps:spPr>
                      <wps:txbx>
                        <w:txbxContent>
                          <w:p w:rsidR="00EA69F0" w:rsidRDefault="00EA69F0">
                            <w:pPr>
                              <w:spacing w:after="0"/>
                            </w:pPr>
                            <w:r>
                              <w:rPr>
                                <w:sz w:val="20"/>
                              </w:rPr>
                              <w:fldChar w:fldCharType="begin"/>
                            </w:r>
                            <w:r>
                              <w:instrText xml:space="preserve"> PAGE   \* MERGEFORMAT </w:instrText>
                            </w:r>
                            <w:r>
                              <w:rPr>
                                <w:sz w:val="20"/>
                              </w:rPr>
                              <w:fldChar w:fldCharType="separate"/>
                            </w:r>
                            <w:r w:rsidRPr="00AD52BD">
                              <w:rPr>
                                <w:noProof/>
                                <w:sz w:val="18"/>
                              </w:rPr>
                              <w:t>56</w:t>
                            </w:r>
                            <w:r>
                              <w:rPr>
                                <w:sz w:val="18"/>
                              </w:rPr>
                              <w:fldChar w:fldCharType="end"/>
                            </w:r>
                          </w:p>
                        </w:txbxContent>
                      </wps:txbx>
                      <wps:bodyPr horzOverflow="overflow" vert="horz" lIns="0" tIns="0" rIns="0" bIns="0" rtlCol="0">
                        <a:noAutofit/>
                      </wps:bodyPr>
                    </wps:wsp>
                    <wps:wsp>
                      <wps:cNvPr id="100978" name="Rectangle 100978"/>
                      <wps:cNvSpPr/>
                      <wps:spPr>
                        <a:xfrm>
                          <a:off x="6195060"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979" name="Rectangle 100979"/>
                      <wps:cNvSpPr/>
                      <wps:spPr>
                        <a:xfrm>
                          <a:off x="6227064" y="123746"/>
                          <a:ext cx="177406" cy="148827"/>
                        </a:xfrm>
                        <a:prstGeom prst="rect">
                          <a:avLst/>
                        </a:prstGeom>
                        <a:ln>
                          <a:noFill/>
                        </a:ln>
                      </wps:spPr>
                      <wps:txbx>
                        <w:txbxContent>
                          <w:p w:rsidR="00EA69F0" w:rsidRDefault="00EA69F0">
                            <w:pPr>
                              <w:spacing w:after="0"/>
                            </w:pPr>
                            <w:r>
                              <w:rPr>
                                <w:sz w:val="18"/>
                              </w:rPr>
                              <w:t xml:space="preserve">of </w:t>
                            </w:r>
                          </w:p>
                        </w:txbxContent>
                      </wps:txbx>
                      <wps:bodyPr horzOverflow="overflow" vert="horz" lIns="0" tIns="0" rIns="0" bIns="0" rtlCol="0">
                        <a:noAutofit/>
                      </wps:bodyPr>
                    </wps:wsp>
                    <wps:wsp>
                      <wps:cNvPr id="100980" name="Rectangle 100980"/>
                      <wps:cNvSpPr/>
                      <wps:spPr>
                        <a:xfrm>
                          <a:off x="6361176" y="123746"/>
                          <a:ext cx="163015" cy="148827"/>
                        </a:xfrm>
                        <a:prstGeom prst="rect">
                          <a:avLst/>
                        </a:prstGeom>
                        <a:ln>
                          <a:noFill/>
                        </a:ln>
                      </wps:spPr>
                      <wps:txbx>
                        <w:txbxContent>
                          <w:p w:rsidR="00EA69F0" w:rsidRDefault="00175291">
                            <w:pPr>
                              <w:spacing w:after="0"/>
                            </w:pPr>
                            <w:r>
                              <w:fldChar w:fldCharType="begin"/>
                            </w:r>
                            <w:r>
                              <w:instrText xml:space="preserve"> NUMPAGES   \* MERGEFORMAT </w:instrText>
                            </w:r>
                            <w:r>
                              <w:fldChar w:fldCharType="separate"/>
                            </w:r>
                            <w:r w:rsidR="00EA69F0" w:rsidRPr="00AD52BD">
                              <w:rPr>
                                <w:noProof/>
                                <w:sz w:val="18"/>
                              </w:rPr>
                              <w:t>56</w:t>
                            </w:r>
                            <w:r>
                              <w:rPr>
                                <w:noProof/>
                                <w:sz w:val="18"/>
                              </w:rPr>
                              <w:fldChar w:fldCharType="end"/>
                            </w:r>
                          </w:p>
                        </w:txbxContent>
                      </wps:txbx>
                      <wps:bodyPr horzOverflow="overflow" vert="horz" lIns="0" tIns="0" rIns="0" bIns="0" rtlCol="0">
                        <a:noAutofit/>
                      </wps:bodyPr>
                    </wps:wsp>
                    <wps:wsp>
                      <wps:cNvPr id="100981" name="Rectangle 100981"/>
                      <wps:cNvSpPr/>
                      <wps:spPr>
                        <a:xfrm>
                          <a:off x="6483096"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0982" name="Rectangle 100982"/>
                      <wps:cNvSpPr/>
                      <wps:spPr>
                        <a:xfrm>
                          <a:off x="6522720"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5038" name="Shape 105038"/>
                      <wps:cNvSpPr/>
                      <wps:spPr>
                        <a:xfrm>
                          <a:off x="1239266" y="59131"/>
                          <a:ext cx="5262118" cy="12192"/>
                        </a:xfrm>
                        <a:custGeom>
                          <a:avLst/>
                          <a:gdLst/>
                          <a:ahLst/>
                          <a:cxnLst/>
                          <a:rect l="0" t="0" r="0" b="0"/>
                          <a:pathLst>
                            <a:path w="5262118" h="12192">
                              <a:moveTo>
                                <a:pt x="0" y="0"/>
                              </a:moveTo>
                              <a:lnTo>
                                <a:pt x="5262118" y="0"/>
                              </a:lnTo>
                              <a:lnTo>
                                <a:pt x="5262118" y="12192"/>
                              </a:lnTo>
                              <a:lnTo>
                                <a:pt x="0" y="12192"/>
                              </a:lnTo>
                              <a:lnTo>
                                <a:pt x="0" y="0"/>
                              </a:lnTo>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0983" name="Rectangle 100983"/>
                      <wps:cNvSpPr/>
                      <wps:spPr>
                        <a:xfrm>
                          <a:off x="1257554" y="319086"/>
                          <a:ext cx="46096" cy="164702"/>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pic:pic xmlns:pic="http://schemas.openxmlformats.org/drawingml/2006/picture">
                      <pic:nvPicPr>
                        <pic:cNvPr id="100974" name="Picture 100974"/>
                        <pic:cNvPicPr/>
                      </pic:nvPicPr>
                      <pic:blipFill>
                        <a:blip r:embed="rId1"/>
                        <a:stretch>
                          <a:fillRect/>
                        </a:stretch>
                      </pic:blipFill>
                      <pic:spPr>
                        <a:xfrm>
                          <a:off x="0" y="0"/>
                          <a:ext cx="1281684" cy="470916"/>
                        </a:xfrm>
                        <a:prstGeom prst="rect">
                          <a:avLst/>
                        </a:prstGeom>
                      </pic:spPr>
                    </pic:pic>
                  </wpg:wgp>
                </a:graphicData>
              </a:graphic>
            </wp:anchor>
          </w:drawing>
        </mc:Choice>
        <mc:Fallback>
          <w:pict>
            <v:group w14:anchorId="20C9FC94" id="Group 100972" o:spid="_x0000_s1026" style="position:absolute;margin-left:45pt;margin-top:721.7pt;width:516.6pt;height:37.1pt;z-index:251665408;mso-position-horizontal-relative:page;mso-position-vertical-relative:page" coordsize="65611,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">
              <v:rect id="Rectangle 100975" o:spid="_x0000_s1027" style="position:absolute;left:12575;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WpcUA&#10;AADfAAAADwAAAGRycy9kb3ducmV2LnhtbERPW2vCMBR+H/gfwhH2NhOFbW01irgNffQyUN8OzbEt&#10;NielyWy3X78Igz1+fPfZore1uFHrK8caxiMFgjh3puJCw+fh4ykB4QOywdoxafgmD4v54GGGmXEd&#10;7+i2D4WIIewz1FCG0GRS+rwki37kGuLIXVxrMUTYFtK02MVwW8uJUi/SYsWxocSGViXl1/2X1bBO&#10;muVp4366on4/r4/bY/p2SIPWj8N+OQURqA//4j/3xsT5SqWvz3D/EwH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5alxQAAAN8AAAAPAAAAAAAAAAAAAAAAAJgCAABkcnMv&#10;ZG93bnJldi54bWxQSwUGAAAAAAQABAD1AAAAigMAAAAA&#10;" filled="f" stroked="f">
                <v:textbox inset="0,0,0,0">
                  <w:txbxContent>
                    <w:p w:rsidR="00EA69F0" w:rsidRDefault="00EA69F0">
                      <w:pPr>
                        <w:spacing w:after="0"/>
                      </w:pPr>
                      <w:r>
                        <w:rPr>
                          <w:sz w:val="18"/>
                        </w:rPr>
                        <w:t xml:space="preserve"> </w:t>
                      </w:r>
                    </w:p>
                  </w:txbxContent>
                </v:textbox>
              </v:rect>
              <v:rect id="Rectangle 100976" o:spid="_x0000_s1028" style="position:absolute;left:57924;top:1237;width:372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0sMA&#10;AADfAAAADwAAAGRycy9kb3ducmV2LnhtbERPy4rCMBTdC/5DuMLsNHEWaqtRZB7octQBdXdprm2x&#10;uSlNxnb8+okgzPJw3otVZytxo8aXjjWMRwoEceZMybmG78PncAbCB2SDlWPS8EseVst+b4GpcS3v&#10;6LYPuYgh7FPUUIRQp1L6rCCLfuRq4shdXGMxRNjk0jTYxnBbyVelJtJiybGhwJreCsqu+x+rYTOr&#10;16etu7d59XHeHL+OyfshCVq/DLr1HESgLvyLn+6tifOVSqYTePyJA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I0sMAAADfAAAADwAAAAAAAAAAAAAAAACYAgAAZHJzL2Rv&#10;d25yZXYueG1sUEsFBgAAAAAEAAQA9QAAAIgDAAAAAA==&#10;" filled="f" stroked="f">
                <v:textbox inset="0,0,0,0">
                  <w:txbxContent>
                    <w:p w:rsidR="00EA69F0" w:rsidRDefault="00EA69F0">
                      <w:pPr>
                        <w:spacing w:after="0"/>
                      </w:pPr>
                      <w:r>
                        <w:rPr>
                          <w:sz w:val="18"/>
                        </w:rPr>
                        <w:t xml:space="preserve">Page </w:t>
                      </w:r>
                    </w:p>
                  </w:txbxContent>
                </v:textbox>
              </v:rect>
              <v:rect id="Rectangle 100977" o:spid="_x0000_s1029" style="position:absolute;left:6073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tScQA&#10;AADfAAAADwAAAGRycy9kb3ducmV2LnhtbERPy2rCQBTdC/7DcIXudKZdVBOdBOkDXbYq2O4umWsS&#10;mrkTMlMT/fpOQXB5OO9VPthGnKnztWMNjzMFgrhwpuZSw2H/Pl2A8AHZYOOYNFzIQ56NRytMjev5&#10;k867UIoYwj5FDVUIbSqlLyqy6GeuJY7cyXUWQ4RdKU2HfQy3jXxS6llarDk2VNjSS0XFz+7Xatgs&#10;2vXX1l37snn73hw/jsnrPglaP0yG9RJEoCHcxTf31sT5SiXzOfz/iQB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rUnEAAAA3wAAAA8AAAAAAAAAAAAAAAAAmAIAAGRycy9k&#10;b3ducmV2LnhtbFBLBQYAAAAABAAEAPUAAACJAwAAAAA=&#10;" filled="f" stroked="f">
                <v:textbox inset="0,0,0,0">
                  <w:txbxContent>
                    <w:p w:rsidR="00EA69F0" w:rsidRDefault="00EA69F0">
                      <w:pPr>
                        <w:spacing w:after="0"/>
                      </w:pPr>
                      <w:r>
                        <w:rPr>
                          <w:sz w:val="20"/>
                        </w:rPr>
                        <w:fldChar w:fldCharType="begin"/>
                      </w:r>
                      <w:r>
                        <w:instrText xml:space="preserve"> PAGE   \* MERGEFORMAT </w:instrText>
                      </w:r>
                      <w:r>
                        <w:rPr>
                          <w:sz w:val="20"/>
                        </w:rPr>
                        <w:fldChar w:fldCharType="separate"/>
                      </w:r>
                      <w:r w:rsidRPr="00AD52BD">
                        <w:rPr>
                          <w:noProof/>
                          <w:sz w:val="18"/>
                        </w:rPr>
                        <w:t>56</w:t>
                      </w:r>
                      <w:r>
                        <w:rPr>
                          <w:sz w:val="18"/>
                        </w:rPr>
                        <w:fldChar w:fldCharType="end"/>
                      </w:r>
                    </w:p>
                  </w:txbxContent>
                </v:textbox>
              </v:rect>
              <v:rect id="Rectangle 100978" o:spid="_x0000_s1030" style="position:absolute;left:61950;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5O8QA&#10;AADfAAAADwAAAGRycy9kb3ducmV2LnhtbERPTU/CQBC9k/gfNmPiDXb1gLSyEKIQOCKYoLdJd2wb&#10;u7NNd6HVX88cTDi+vO/5cvCNulAX68AWHicGFHERXM2lhY/jZjwDFROywyYwWfilCMvF3WiOuQs9&#10;v9PlkEolIRxztFCl1OZax6Iij3ESWmLhvkPnMQnsSu067CXcN/rJmKn2WLM0VNjSa0XFz+HsLWxn&#10;7epzF/76sll/bU/7U/Z2zJK1D/fD6gVUoiHdxP/unZP5xmTPMlj+CAC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6OTvEAAAA3wAAAA8AAAAAAAAAAAAAAAAAmAIAAGRycy9k&#10;b3ducmV2LnhtbFBLBQYAAAAABAAEAPUAAACJAwAAAAA=&#10;" filled="f" stroked="f">
                <v:textbox inset="0,0,0,0">
                  <w:txbxContent>
                    <w:p w:rsidR="00EA69F0" w:rsidRDefault="00EA69F0">
                      <w:pPr>
                        <w:spacing w:after="0"/>
                      </w:pPr>
                      <w:r>
                        <w:rPr>
                          <w:sz w:val="18"/>
                        </w:rPr>
                        <w:t xml:space="preserve"> </w:t>
                      </w:r>
                    </w:p>
                  </w:txbxContent>
                </v:textbox>
              </v:rect>
              <v:rect id="Rectangle 100979" o:spid="_x0000_s1031" style="position:absolute;left:62270;top:1237;width:1774;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oMMA&#10;AADfAAAADwAAAGRycy9kb3ducmV2LnhtbERPz2vCMBS+D/wfwhO8zcQdnK1GEafocVNBvT2aZ1ts&#10;XkoTbd1fvwwGO358v2eLzlbiQY0vHWsYDRUI4syZknMNx8PmdQLCB2SDlWPS8CQPi3nvZYapcS1/&#10;0WMfchFD2KeooQihTqX0WUEW/dDVxJG7usZiiLDJpWmwjeG2km9KjaXFkmNDgTWtCspu+7vVsJ3U&#10;y/POfbd5tb5sT5+n5OOQBK0H/W45BRGoC//iP/fOxPlKJe8J/P6JAO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coMMAAADfAAAADwAAAAAAAAAAAAAAAACYAgAAZHJzL2Rv&#10;d25yZXYueG1sUEsFBgAAAAAEAAQA9QAAAIgDAAAAAA==&#10;" filled="f" stroked="f">
                <v:textbox inset="0,0,0,0">
                  <w:txbxContent>
                    <w:p w:rsidR="00EA69F0" w:rsidRDefault="00EA69F0">
                      <w:pPr>
                        <w:spacing w:after="0"/>
                      </w:pPr>
                      <w:r>
                        <w:rPr>
                          <w:sz w:val="18"/>
                        </w:rPr>
                        <w:t xml:space="preserve">of </w:t>
                      </w:r>
                    </w:p>
                  </w:txbxContent>
                </v:textbox>
              </v:rect>
              <v:rect id="Rectangle 100980" o:spid="_x0000_s1032" style="position:absolute;left:6361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FGsQA&#10;AADfAAAADwAAAGRycy9kb3ducmV2LnhtbERPTU/CQBC9k/gfNmPiDXbxQNrKQghq4Khggt4m3bFt&#10;7M423YVWf71zIOH48r6X69G36kJ9bAJbmM8MKOIyuIYrCx/H12kGKiZkh21gsvBLEdaru8kSCxcG&#10;fqfLIVVKQjgWaKFOqSu0jmVNHuMsdMTCfYfeYxLYV9r1OEi4b/WjMQvtsWFpqLGjbU3lz+HsLeyy&#10;bvO5D39D1b587U5vp/z5mCdrH+7HzROoRGO6ia/uvZP5xuSZPJA/Ak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ZRRrEAAAA3wAAAA8AAAAAAAAAAAAAAAAAmAIAAGRycy9k&#10;b3ducmV2LnhtbFBLBQYAAAAABAAEAPUAAACJAwAAAAA=&#10;" filled="f" stroked="f">
                <v:textbox inset="0,0,0,0">
                  <w:txbxContent>
                    <w:p w:rsidR="00EA69F0" w:rsidRDefault="00175291">
                      <w:pPr>
                        <w:spacing w:after="0"/>
                      </w:pPr>
                      <w:r>
                        <w:fldChar w:fldCharType="begin"/>
                      </w:r>
                      <w:r>
                        <w:instrText xml:space="preserve"> NUMPAGES   \* MERGEFORMAT </w:instrText>
                      </w:r>
                      <w:r>
                        <w:fldChar w:fldCharType="separate"/>
                      </w:r>
                      <w:r w:rsidR="00EA69F0" w:rsidRPr="00AD52BD">
                        <w:rPr>
                          <w:noProof/>
                          <w:sz w:val="18"/>
                        </w:rPr>
                        <w:t>56</w:t>
                      </w:r>
                      <w:r>
                        <w:rPr>
                          <w:noProof/>
                          <w:sz w:val="18"/>
                        </w:rPr>
                        <w:fldChar w:fldCharType="end"/>
                      </w:r>
                    </w:p>
                  </w:txbxContent>
                </v:textbox>
              </v:rect>
              <v:rect id="Rectangle 100981" o:spid="_x0000_s1033" style="position:absolute;left:64830;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ggcQA&#10;AADfAAAADwAAAGRycy9kb3ducmV2LnhtbERPy2rCQBTdF/oPwy24qzN2UZLUUUQtuvRRsO4umWsS&#10;zNwJmamJfr0jCF0ezns87W0tLtT6yrGG0VCBIM6dqbjQ8LP/fk9A+IBssHZMGq7kYTp5fRljZlzH&#10;W7rsQiFiCPsMNZQhNJmUPi/Joh+6hjhyJ9daDBG2hTQtdjHc1vJDqU9pseLYUGJD85Ly8+7Palgl&#10;zex37W5dUS+Pq8PmkC72adB68NbPvkAE6sO/+OlemzhfqTQZweNPB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V4IHEAAAA3wAAAA8AAAAAAAAAAAAAAAAAmAIAAGRycy9k&#10;b3ducmV2LnhtbFBLBQYAAAAABAAEAPUAAACJAwAAAAA=&#10;" filled="f" stroked="f">
                <v:textbox inset="0,0,0,0">
                  <w:txbxContent>
                    <w:p w:rsidR="00EA69F0" w:rsidRDefault="00EA69F0">
                      <w:pPr>
                        <w:spacing w:after="0"/>
                      </w:pPr>
                      <w:r>
                        <w:t xml:space="preserve"> </w:t>
                      </w:r>
                    </w:p>
                  </w:txbxContent>
                </v:textbox>
              </v:rect>
              <v:rect id="Rectangle 100982" o:spid="_x0000_s1034" style="position:absolute;left:65227;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9sMA&#10;AADfAAAADwAAAGRycy9kb3ducmV2LnhtbERPz2vCMBS+C/4P4Q28aTIP0nZGkanocVPB7fZo3tqy&#10;5qU00db99YsgePz4fs+Xva3FlVpfOdbwOlEgiHNnKi40nI7bcQLCB2SDtWPScCMPy8VwMMfMuI4/&#10;6XoIhYgh7DPUUIbQZFL6vCSLfuIa4sj9uNZiiLAtpGmxi+G2llOlZtJixbGhxIbeS8p/DxerYZc0&#10;q6+9++uKevO9O3+c0/UxDVqPXvrVG4hAfXiKH+69ifOVSpMp3P9EAH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d+9sMAAADfAAAADwAAAAAAAAAAAAAAAACYAgAAZHJzL2Rv&#10;d25yZXYueG1sUEsFBgAAAAAEAAQA9QAAAIgDAAAAAA==&#10;" filled="f" stroked="f">
                <v:textbox inset="0,0,0,0">
                  <w:txbxContent>
                    <w:p w:rsidR="00EA69F0" w:rsidRDefault="00EA69F0">
                      <w:pPr>
                        <w:spacing w:after="0"/>
                      </w:pPr>
                      <w:r>
                        <w:t xml:space="preserve"> </w:t>
                      </w:r>
                    </w:p>
                  </w:txbxContent>
                </v:textbox>
              </v:rect>
              <v:shape id="Shape 105038" o:spid="_x0000_s1035" style="position:absolute;left:12392;top:591;width:52621;height:122;visibility:visible;mso-wrap-style:square;v-text-anchor:top" coordsize="52621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wk8EA&#10;AADfAAAADwAAAGRycy9kb3ducmV2LnhtbERPTUvDQBC9C/0PyxR6s7sqiqTdFhWUHGMsnsfsNBua&#10;nQ3ZbZv21zsHwePjfa+3U+jVicbURbZwtzSgiJvoOm4t7L7eb59BpYzssI9MFi6UYLuZ3ayxcPHM&#10;n3Sqc6skhFOBFnzOQ6F1ajwFTMs4EAu3j2PALHBstRvxLOGh1/fGPOmAHUuDx4HePDWH+hhkxmu5&#10;9/Vld/0ufyo8Yv6ofBWsXcynlxWoTFP+F/+5Syc+82geZLD8EQB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o8JPBAAAA3wAAAA8AAAAAAAAAAAAAAAAAmAIAAGRycy9kb3du&#10;cmV2LnhtbFBLBQYAAAAABAAEAPUAAACGAwAAAAA=&#10;" path="m,l5262118,r,12192l,12192,,e" fillcolor="#404040" stroked="f" strokeweight="0">
                <v:stroke miterlimit="83231f" joinstyle="miter"/>
                <v:path arrowok="t" textboxrect="0,0,5262118,12192"/>
              </v:shape>
              <v:rect id="Rectangle 100983" o:spid="_x0000_s1036" style="position:absolute;left:12575;top:3190;width:461;height:1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bbcQA&#10;AADfAAAADwAAAGRycy9kb3ducmV2LnhtbERPXWvCMBR9F/YfwhX2pokOpK1Gkbmhj04HzrdLc9eW&#10;NTelyWznrzcDwcfD+V6seluLC7W+cqxhMlYgiHNnKi40fB7fRwkIH5AN1o5Jwx95WC2fBgvMjOv4&#10;gy6HUIgYwj5DDWUITSalz0uy6MeuIY7ct2sthgjbQpoWuxhuazlVaiYtVhwbSmzotaT85/BrNWyT&#10;Zv21c9euqN/O29P+lG6OadD6ediv5yAC9eEhvrt3Js5XKk1e4P9PB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L223EAAAA3wAAAA8AAAAAAAAAAAAAAAAAmAIAAGRycy9k&#10;b3ducmV2LnhtbFBLBQYAAAAABAAEAPUAAACJAwAAAAA=&#10;" filled="f" stroked="f">
                <v:textbox inset="0,0,0,0">
                  <w:txbxContent>
                    <w:p w:rsidR="00EA69F0" w:rsidRDefault="00EA69F0">
                      <w:pPr>
                        <w:spacing w:after="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974" o:spid="_x0000_s1037" type="#_x0000_t75" style="position:absolute;width:12816;height:4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xXtXCAAAA3wAAAA8AAABkcnMvZG93bnJldi54bWxET8tqAjEU3Rf6D+EW3NVEkbGdGkUUS5c+&#10;WujyktzODJ3cDEl0pn/fCILLw3kvVoNrxYVCbDxrmIwVCGLjbcOVhs/T7vkFREzIFlvPpOGPIqyW&#10;jw8LLK3v+UCXY6pEDuFYooY6pa6UMpqaHMax74gz9+ODw5RhqKQN2Odw18qpUoV02HBuqLGjTU3m&#10;93h2GuJXPHfVSX2/91uzn07aIhgstB49Des3EImGdBff3B82z1fqdT6D658M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MV7VwgAAAN8AAAAPAAAAAAAAAAAAAAAAAJ8C&#10;AABkcnMvZG93bnJldi54bWxQSwUGAAAAAAQABAD3AAAAjgMAAAAA&#10;">
                <v:imagedata r:id="rId2" o:title=""/>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Default="00EA69F0">
    <w:pPr>
      <w:spacing w:after="0"/>
    </w:pPr>
    <w:r>
      <w:rPr>
        <w:rFonts w:ascii="Calibri" w:eastAsia="Calibri" w:hAnsi="Calibri" w:cs="Calibri"/>
        <w:noProof/>
        <w:lang w:bidi="ar-SA"/>
      </w:rPr>
      <mc:AlternateContent>
        <mc:Choice Requires="wpg">
          <w:drawing>
            <wp:anchor distT="0" distB="0" distL="114300" distR="114300" simplePos="0" relativeHeight="251666432" behindDoc="0" locked="0" layoutInCell="1" allowOverlap="1" wp14:anchorId="06B94A77" wp14:editId="0D6A6D8F">
              <wp:simplePos x="0" y="0"/>
              <wp:positionH relativeFrom="page">
                <wp:posOffset>571500</wp:posOffset>
              </wp:positionH>
              <wp:positionV relativeFrom="page">
                <wp:posOffset>9165336</wp:posOffset>
              </wp:positionV>
              <wp:extent cx="6561137" cy="470916"/>
              <wp:effectExtent l="0" t="0" r="0" b="0"/>
              <wp:wrapSquare wrapText="bothSides"/>
              <wp:docPr id="100941" name="Group 100941"/>
              <wp:cNvGraphicFramePr/>
              <a:graphic xmlns:a="http://schemas.openxmlformats.org/drawingml/2006/main">
                <a:graphicData uri="http://schemas.microsoft.com/office/word/2010/wordprocessingGroup">
                  <wpg:wgp>
                    <wpg:cNvGrpSpPr/>
                    <wpg:grpSpPr>
                      <a:xfrm>
                        <a:off x="0" y="0"/>
                        <a:ext cx="6561137" cy="470916"/>
                        <a:chOff x="0" y="0"/>
                        <a:chExt cx="6561137" cy="470916"/>
                      </a:xfrm>
                    </wpg:grpSpPr>
                    <wps:wsp>
                      <wps:cNvPr id="100944" name="Rectangle 100944"/>
                      <wps:cNvSpPr/>
                      <wps:spPr>
                        <a:xfrm>
                          <a:off x="1257554"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945" name="Rectangle 100945"/>
                      <wps:cNvSpPr/>
                      <wps:spPr>
                        <a:xfrm>
                          <a:off x="5792470" y="123746"/>
                          <a:ext cx="371990" cy="148827"/>
                        </a:xfrm>
                        <a:prstGeom prst="rect">
                          <a:avLst/>
                        </a:prstGeom>
                        <a:ln>
                          <a:noFill/>
                        </a:ln>
                      </wps:spPr>
                      <wps:txbx>
                        <w:txbxContent>
                          <w:p w:rsidR="00EA69F0" w:rsidRDefault="00EA69F0">
                            <w:pPr>
                              <w:spacing w:after="0"/>
                            </w:pPr>
                            <w:r>
                              <w:rPr>
                                <w:sz w:val="18"/>
                              </w:rPr>
                              <w:t xml:space="preserve">Page </w:t>
                            </w:r>
                          </w:p>
                        </w:txbxContent>
                      </wps:txbx>
                      <wps:bodyPr horzOverflow="overflow" vert="horz" lIns="0" tIns="0" rIns="0" bIns="0" rtlCol="0">
                        <a:noAutofit/>
                      </wps:bodyPr>
                    </wps:wsp>
                    <wps:wsp>
                      <wps:cNvPr id="100946" name="Rectangle 100946"/>
                      <wps:cNvSpPr/>
                      <wps:spPr>
                        <a:xfrm>
                          <a:off x="6073140" y="123746"/>
                          <a:ext cx="163015" cy="148827"/>
                        </a:xfrm>
                        <a:prstGeom prst="rect">
                          <a:avLst/>
                        </a:prstGeom>
                        <a:ln>
                          <a:noFill/>
                        </a:ln>
                      </wps:spPr>
                      <wps:txbx>
                        <w:txbxContent>
                          <w:p w:rsidR="00EA69F0" w:rsidRDefault="00EA69F0">
                            <w:pPr>
                              <w:spacing w:after="0"/>
                            </w:pPr>
                            <w:r>
                              <w:rPr>
                                <w:sz w:val="20"/>
                              </w:rPr>
                              <w:fldChar w:fldCharType="begin"/>
                            </w:r>
                            <w:r>
                              <w:instrText xml:space="preserve"> PAGE   \* MERGEFORMAT </w:instrText>
                            </w:r>
                            <w:r>
                              <w:rPr>
                                <w:sz w:val="20"/>
                              </w:rPr>
                              <w:fldChar w:fldCharType="separate"/>
                            </w:r>
                            <w:r w:rsidRPr="000456F8">
                              <w:rPr>
                                <w:noProof/>
                                <w:sz w:val="18"/>
                              </w:rPr>
                              <w:t>14</w:t>
                            </w:r>
                            <w:r>
                              <w:rPr>
                                <w:sz w:val="18"/>
                              </w:rPr>
                              <w:fldChar w:fldCharType="end"/>
                            </w:r>
                          </w:p>
                        </w:txbxContent>
                      </wps:txbx>
                      <wps:bodyPr horzOverflow="overflow" vert="horz" lIns="0" tIns="0" rIns="0" bIns="0" rtlCol="0">
                        <a:noAutofit/>
                      </wps:bodyPr>
                    </wps:wsp>
                    <wps:wsp>
                      <wps:cNvPr id="100947" name="Rectangle 100947"/>
                      <wps:cNvSpPr/>
                      <wps:spPr>
                        <a:xfrm>
                          <a:off x="6195060"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948" name="Rectangle 100948"/>
                      <wps:cNvSpPr/>
                      <wps:spPr>
                        <a:xfrm>
                          <a:off x="6227064" y="123746"/>
                          <a:ext cx="177406" cy="148827"/>
                        </a:xfrm>
                        <a:prstGeom prst="rect">
                          <a:avLst/>
                        </a:prstGeom>
                        <a:ln>
                          <a:noFill/>
                        </a:ln>
                      </wps:spPr>
                      <wps:txbx>
                        <w:txbxContent>
                          <w:p w:rsidR="00EA69F0" w:rsidRDefault="00EA69F0">
                            <w:pPr>
                              <w:spacing w:after="0"/>
                            </w:pPr>
                            <w:r>
                              <w:rPr>
                                <w:sz w:val="18"/>
                              </w:rPr>
                              <w:t xml:space="preserve">of </w:t>
                            </w:r>
                          </w:p>
                        </w:txbxContent>
                      </wps:txbx>
                      <wps:bodyPr horzOverflow="overflow" vert="horz" lIns="0" tIns="0" rIns="0" bIns="0" rtlCol="0">
                        <a:noAutofit/>
                      </wps:bodyPr>
                    </wps:wsp>
                    <wps:wsp>
                      <wps:cNvPr id="100949" name="Rectangle 100949"/>
                      <wps:cNvSpPr/>
                      <wps:spPr>
                        <a:xfrm>
                          <a:off x="6361176" y="123746"/>
                          <a:ext cx="163015" cy="148827"/>
                        </a:xfrm>
                        <a:prstGeom prst="rect">
                          <a:avLst/>
                        </a:prstGeom>
                        <a:ln>
                          <a:noFill/>
                        </a:ln>
                      </wps:spPr>
                      <wps:txbx>
                        <w:txbxContent>
                          <w:p w:rsidR="00EA69F0" w:rsidRDefault="00175291">
                            <w:pPr>
                              <w:spacing w:after="0"/>
                            </w:pPr>
                            <w:r>
                              <w:fldChar w:fldCharType="begin"/>
                            </w:r>
                            <w:r>
                              <w:instrText xml:space="preserve"> NUMPAGES   \* MERGEFORMAT </w:instrText>
                            </w:r>
                            <w:r>
                              <w:fldChar w:fldCharType="separate"/>
                            </w:r>
                            <w:r w:rsidR="00EA69F0" w:rsidRPr="000456F8">
                              <w:rPr>
                                <w:noProof/>
                                <w:sz w:val="18"/>
                              </w:rPr>
                              <w:t>14</w:t>
                            </w:r>
                            <w:r>
                              <w:rPr>
                                <w:noProof/>
                                <w:sz w:val="18"/>
                              </w:rPr>
                              <w:fldChar w:fldCharType="end"/>
                            </w:r>
                          </w:p>
                        </w:txbxContent>
                      </wps:txbx>
                      <wps:bodyPr horzOverflow="overflow" vert="horz" lIns="0" tIns="0" rIns="0" bIns="0" rtlCol="0">
                        <a:noAutofit/>
                      </wps:bodyPr>
                    </wps:wsp>
                    <wps:wsp>
                      <wps:cNvPr id="100950" name="Rectangle 100950"/>
                      <wps:cNvSpPr/>
                      <wps:spPr>
                        <a:xfrm>
                          <a:off x="6483096"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0951" name="Rectangle 100951"/>
                      <wps:cNvSpPr/>
                      <wps:spPr>
                        <a:xfrm>
                          <a:off x="6522720"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5037" name="Shape 105037"/>
                      <wps:cNvSpPr/>
                      <wps:spPr>
                        <a:xfrm>
                          <a:off x="1239266" y="59131"/>
                          <a:ext cx="5262118" cy="12192"/>
                        </a:xfrm>
                        <a:custGeom>
                          <a:avLst/>
                          <a:gdLst/>
                          <a:ahLst/>
                          <a:cxnLst/>
                          <a:rect l="0" t="0" r="0" b="0"/>
                          <a:pathLst>
                            <a:path w="5262118" h="12192">
                              <a:moveTo>
                                <a:pt x="0" y="0"/>
                              </a:moveTo>
                              <a:lnTo>
                                <a:pt x="5262118" y="0"/>
                              </a:lnTo>
                              <a:lnTo>
                                <a:pt x="5262118" y="12192"/>
                              </a:lnTo>
                              <a:lnTo>
                                <a:pt x="0" y="12192"/>
                              </a:lnTo>
                              <a:lnTo>
                                <a:pt x="0" y="0"/>
                              </a:lnTo>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0952" name="Rectangle 100952"/>
                      <wps:cNvSpPr/>
                      <wps:spPr>
                        <a:xfrm>
                          <a:off x="1257554" y="319086"/>
                          <a:ext cx="46096" cy="164702"/>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pic:pic xmlns:pic="http://schemas.openxmlformats.org/drawingml/2006/picture">
                      <pic:nvPicPr>
                        <pic:cNvPr id="100943" name="Picture 100943"/>
                        <pic:cNvPicPr/>
                      </pic:nvPicPr>
                      <pic:blipFill>
                        <a:blip r:embed="rId1"/>
                        <a:stretch>
                          <a:fillRect/>
                        </a:stretch>
                      </pic:blipFill>
                      <pic:spPr>
                        <a:xfrm>
                          <a:off x="0" y="0"/>
                          <a:ext cx="1281684" cy="470916"/>
                        </a:xfrm>
                        <a:prstGeom prst="rect">
                          <a:avLst/>
                        </a:prstGeom>
                      </pic:spPr>
                    </pic:pic>
                  </wpg:wgp>
                </a:graphicData>
              </a:graphic>
            </wp:anchor>
          </w:drawing>
        </mc:Choice>
        <mc:Fallback>
          <w:pict>
            <v:group w14:anchorId="06B94A77" id="Group 100941" o:spid="_x0000_s1038" style="position:absolute;margin-left:45pt;margin-top:721.7pt;width:516.6pt;height:37.1pt;z-index:251666432;mso-position-horizontal-relative:page;mso-position-vertical-relative:page" coordsize="65611,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">
              <v:rect id="Rectangle 100944" o:spid="_x0000_s1039" style="position:absolute;left:12575;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5g8MA&#10;AADfAAAADwAAAGRycy9kb3ducmV2LnhtbERPy4rCMBTdC/5DuMLsNHEQsdUoMg90OeqAurs017bY&#10;3JQmYzt+/UQQZnk478Wqs5W4UeNLxxrGIwWCOHOm5FzD9+FzOAPhA7LByjFp+CUPq2W/t8DUuJZ3&#10;dNuHXMQQ9ilqKEKoUyl9VpBFP3I1ceQurrEYImxyaRpsY7it5KtSU2mx5NhQYE1vBWXX/Y/VsJnV&#10;69PW3du8+jhvjl/H5P2QBK1fBt16DiJQF/7FT/fWxPlKJZMJPP5E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v5g8MAAADfAAAADwAAAAAAAAAAAAAAAACYAgAAZHJzL2Rv&#10;d25yZXYueG1sUEsFBgAAAAAEAAQA9QAAAIgDAAAAAA==&#10;" filled="f" stroked="f">
                <v:textbox inset="0,0,0,0">
                  <w:txbxContent>
                    <w:p w:rsidR="00EA69F0" w:rsidRDefault="00EA69F0">
                      <w:pPr>
                        <w:spacing w:after="0"/>
                      </w:pPr>
                      <w:r>
                        <w:rPr>
                          <w:sz w:val="18"/>
                        </w:rPr>
                        <w:t xml:space="preserve"> </w:t>
                      </w:r>
                    </w:p>
                  </w:txbxContent>
                </v:textbox>
              </v:rect>
              <v:rect id="Rectangle 100945" o:spid="_x0000_s1040" style="position:absolute;left:57924;top:1237;width:372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dcGMUA&#10;AADfAAAADwAAAGRycy9kb3ducmV2LnhtbERPW2vCMBR+H/gfwhH2NhNlG201irgNffQyUN8OzbEt&#10;NielyWy3X78Igz1+fPfZore1uFHrK8caxiMFgjh3puJCw+fh4ykB4QOywdoxafgmD4v54GGGmXEd&#10;7+i2D4WIIewz1FCG0GRS+rwki37kGuLIXVxrMUTYFtK02MVwW8uJUq/SYsWxocSGViXl1/2X1bBO&#10;muVp4366on4/r4/bY/p2SIPWj8N+OQURqA//4j/3xsT5SqXPL3D/EwH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1wYxQAAAN8AAAAPAAAAAAAAAAAAAAAAAJgCAABkcnMv&#10;ZG93bnJldi54bWxQSwUGAAAAAAQABAD1AAAAigMAAAAA&#10;" filled="f" stroked="f">
                <v:textbox inset="0,0,0,0">
                  <w:txbxContent>
                    <w:p w:rsidR="00EA69F0" w:rsidRDefault="00EA69F0">
                      <w:pPr>
                        <w:spacing w:after="0"/>
                      </w:pPr>
                      <w:r>
                        <w:rPr>
                          <w:sz w:val="18"/>
                        </w:rPr>
                        <w:t xml:space="preserve">Page </w:t>
                      </w:r>
                    </w:p>
                  </w:txbxContent>
                </v:textbox>
              </v:rect>
              <v:rect id="Rectangle 100946" o:spid="_x0000_s1041" style="position:absolute;left:6073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Cb8QA&#10;AADfAAAADwAAAGRycy9kb3ducmV2LnhtbERPW2vCMBR+F/wP4Qh702RjiK2mRXZBHzcV3N4OzbEt&#10;a05Kk9nqr18Ggo8f332VD7YRZ+p87VjD40yBIC6cqbnUcNi/TxcgfEA22DgmDRfykGfj0QpT43r+&#10;pPMulCKGsE9RQxVCm0rpi4os+plriSN3cp3FEGFXStNhH8NtI5+UmkuLNceGClt6qaj42f1aDZtF&#10;u/7aumtfNm/fm+PHMXndJ0Hrh8mwXoIINIS7+ObemjhfqeR5Dv9/I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Fwm/EAAAA3wAAAA8AAAAAAAAAAAAAAAAAmAIAAGRycy9k&#10;b3ducmV2LnhtbFBLBQYAAAAABAAEAPUAAACJAwAAAAA=&#10;" filled="f" stroked="f">
                <v:textbox inset="0,0,0,0">
                  <w:txbxContent>
                    <w:p w:rsidR="00EA69F0" w:rsidRDefault="00EA69F0">
                      <w:pPr>
                        <w:spacing w:after="0"/>
                      </w:pPr>
                      <w:r>
                        <w:rPr>
                          <w:sz w:val="20"/>
                        </w:rPr>
                        <w:fldChar w:fldCharType="begin"/>
                      </w:r>
                      <w:r>
                        <w:instrText xml:space="preserve"> PAGE   \* MERGEFORMAT </w:instrText>
                      </w:r>
                      <w:r>
                        <w:rPr>
                          <w:sz w:val="20"/>
                        </w:rPr>
                        <w:fldChar w:fldCharType="separate"/>
                      </w:r>
                      <w:r w:rsidRPr="000456F8">
                        <w:rPr>
                          <w:noProof/>
                          <w:sz w:val="18"/>
                        </w:rPr>
                        <w:t>14</w:t>
                      </w:r>
                      <w:r>
                        <w:rPr>
                          <w:sz w:val="18"/>
                        </w:rPr>
                        <w:fldChar w:fldCharType="end"/>
                      </w:r>
                    </w:p>
                  </w:txbxContent>
                </v:textbox>
              </v:rect>
              <v:rect id="Rectangle 100947" o:spid="_x0000_s1042" style="position:absolute;left:61950;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n9MUA&#10;AADfAAAADwAAAGRycy9kb3ducmV2LnhtbERPW2vCMBR+H/gfwhH2NhNlbG01irgNffQyUN8OzbEt&#10;NielyWy3X78Igz1+fPfZore1uFHrK8caxiMFgjh3puJCw+fh4ykB4QOywdoxafgmD4v54GGGmXEd&#10;7+i2D4WIIewz1FCG0GRS+rwki37kGuLIXVxrMUTYFtK02MVwW8uJUi/SYsWxocSGViXl1/2X1bBO&#10;muVp4366on4/r4/bY/p2SIPWj8N+OQURqA//4j/3xsT5SqXPr3D/EwH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Wf0xQAAAN8AAAAPAAAAAAAAAAAAAAAAAJgCAABkcnMv&#10;ZG93bnJldi54bWxQSwUGAAAAAAQABAD1AAAAigMAAAAA&#10;" filled="f" stroked="f">
                <v:textbox inset="0,0,0,0">
                  <w:txbxContent>
                    <w:p w:rsidR="00EA69F0" w:rsidRDefault="00EA69F0">
                      <w:pPr>
                        <w:spacing w:after="0"/>
                      </w:pPr>
                      <w:r>
                        <w:rPr>
                          <w:sz w:val="18"/>
                        </w:rPr>
                        <w:t xml:space="preserve"> </w:t>
                      </w:r>
                    </w:p>
                  </w:txbxContent>
                </v:textbox>
              </v:rect>
              <v:rect id="Rectangle 100948" o:spid="_x0000_s1043" style="position:absolute;left:62270;top:1237;width:1774;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bzhsQA&#10;AADfAAAADwAAAGRycy9kb3ducmV2LnhtbERPTWvCQBC9C/0PyxR6090WKSZ1FWkVPVot2N6G7DQJ&#10;zc6G7GrS/nrnUPD4eN/z5eAbdaEu1oEtPE4MKOIiuJpLCx/HzXgGKiZkh01gsvBLEZaLu9Eccxd6&#10;fqfLIZVKQjjmaKFKqc21jkVFHuMktMTCfYfOYxLYldp12Eu4b/STMc/aY83SUGFLrxUVP4ezt7Cd&#10;tavPXfjry2b9tT3tT9nbMUvWPtwPqxdQiYZ0E/+7d07mG5NNZbD8EQB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W84bEAAAA3wAAAA8AAAAAAAAAAAAAAAAAmAIAAGRycy9k&#10;b3ducmV2LnhtbFBLBQYAAAAABAAEAPUAAACJAwAAAAA=&#10;" filled="f" stroked="f">
                <v:textbox inset="0,0,0,0">
                  <w:txbxContent>
                    <w:p w:rsidR="00EA69F0" w:rsidRDefault="00EA69F0">
                      <w:pPr>
                        <w:spacing w:after="0"/>
                      </w:pPr>
                      <w:r>
                        <w:rPr>
                          <w:sz w:val="18"/>
                        </w:rPr>
                        <w:t xml:space="preserve">of </w:t>
                      </w:r>
                    </w:p>
                  </w:txbxContent>
                </v:textbox>
              </v:rect>
              <v:rect id="Rectangle 100949" o:spid="_x0000_s1044" style="position:absolute;left:6361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WHcMA&#10;AADfAAAADwAAAGRycy9kb3ducmV2LnhtbERPXWvCMBR9H/gfwhV8m4lDhq1GEafo46aC+nZprm2x&#10;uSlNtHW/fhkM9ng437NFZyvxoMaXjjWMhgoEceZMybmG42HzOgHhA7LByjFpeJKHxbz3MsPUuJa/&#10;6LEPuYgh7FPUUIRQp1L6rCCLfuhq4shdXWMxRNjk0jTYxnBbyTel3qXFkmNDgTWtCspu+7vVsJ3U&#10;y/POfbd5tb5sT5+n5OOQBK0H/W45BRGoC//iP/fOxPlKJeMEfv9EAH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pWHcMAAADfAAAADwAAAAAAAAAAAAAAAACYAgAAZHJzL2Rv&#10;d25yZXYueG1sUEsFBgAAAAAEAAQA9QAAAIgDAAAAAA==&#10;" filled="f" stroked="f">
                <v:textbox inset="0,0,0,0">
                  <w:txbxContent>
                    <w:p w:rsidR="00EA69F0" w:rsidRDefault="00175291">
                      <w:pPr>
                        <w:spacing w:after="0"/>
                      </w:pPr>
                      <w:r>
                        <w:fldChar w:fldCharType="begin"/>
                      </w:r>
                      <w:r>
                        <w:instrText xml:space="preserve"> NUMPAGES   \* MERGEFORMAT </w:instrText>
                      </w:r>
                      <w:r>
                        <w:fldChar w:fldCharType="separate"/>
                      </w:r>
                      <w:r w:rsidR="00EA69F0" w:rsidRPr="000456F8">
                        <w:rPr>
                          <w:noProof/>
                          <w:sz w:val="18"/>
                        </w:rPr>
                        <w:t>14</w:t>
                      </w:r>
                      <w:r>
                        <w:rPr>
                          <w:noProof/>
                          <w:sz w:val="18"/>
                        </w:rPr>
                        <w:fldChar w:fldCharType="end"/>
                      </w:r>
                    </w:p>
                  </w:txbxContent>
                </v:textbox>
              </v:rect>
              <v:rect id="Rectangle 100950" o:spid="_x0000_s1045" style="position:absolute;left:64830;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pXcQA&#10;AADfAAAADwAAAGRycy9kb3ducmV2LnhtbERPTWvCQBC9C/0PyxR6090WLCZ1FWkVPVot2N6G7DQJ&#10;zc6G7GrS/nrnUPD4eN/z5eAbdaEu1oEtPE4MKOIiuJpLCx/HzXgGKiZkh01gsvBLEZaLu9Eccxd6&#10;fqfLIZVKQjjmaKFKqc21jkVFHuMktMTCfYfOYxLYldp12Eu4b/STMc/aY83SUGFLrxUVP4ezt7Cd&#10;tavPXfjry2b9tT3tT9nbMUvWPtwPqxdQiYZ0E/+7d07mG5NN5YH8EQB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5aV3EAAAA3wAAAA8AAAAAAAAAAAAAAAAAmAIAAGRycy9k&#10;b3ducmV2LnhtbFBLBQYAAAAABAAEAPUAAACJAwAAAAA=&#10;" filled="f" stroked="f">
                <v:textbox inset="0,0,0,0">
                  <w:txbxContent>
                    <w:p w:rsidR="00EA69F0" w:rsidRDefault="00EA69F0">
                      <w:pPr>
                        <w:spacing w:after="0"/>
                      </w:pPr>
                      <w:r>
                        <w:t xml:space="preserve"> </w:t>
                      </w:r>
                    </w:p>
                  </w:txbxContent>
                </v:textbox>
              </v:rect>
              <v:rect id="Rectangle 100951" o:spid="_x0000_s1046" style="position:absolute;left:65227;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XMxsMA&#10;AADfAAAADwAAAGRycy9kb3ducmV2LnhtbERPXWvCMBR9H/gfwhX2NhMHDluNIk7Rx00F9e3SXNti&#10;c1OaaLv9+mUg+Hg439N5Zytxp8aXjjUMBwoEceZMybmGw379NgbhA7LByjFp+CEP81nvZYqpcS1/&#10;030XchFD2KeooQihTqX0WUEW/cDVxJG7uMZiiLDJpWmwjeG2ku9KfUiLJceGAmtaFpRddzerYTOu&#10;F6et+23zanXeHL+Oyec+CVq/9rvFBESgLjzFD/fWxPlKJaMh/P+JA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XMxsMAAADfAAAADwAAAAAAAAAAAAAAAACYAgAAZHJzL2Rv&#10;d25yZXYueG1sUEsFBgAAAAAEAAQA9QAAAIgDAAAAAA==&#10;" filled="f" stroked="f">
                <v:textbox inset="0,0,0,0">
                  <w:txbxContent>
                    <w:p w:rsidR="00EA69F0" w:rsidRDefault="00EA69F0">
                      <w:pPr>
                        <w:spacing w:after="0"/>
                      </w:pPr>
                      <w:r>
                        <w:t xml:space="preserve"> </w:t>
                      </w:r>
                    </w:p>
                  </w:txbxContent>
                </v:textbox>
              </v:rect>
              <v:shape id="Shape 105037" o:spid="_x0000_s1047" style="position:absolute;left:12392;top:591;width:52621;height:122;visibility:visible;mso-wrap-style:square;v-text-anchor:top" coordsize="52621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k4cIA&#10;AADfAAAADwAAAGRycy9kb3ducmV2LnhtbERPXWvCMBR9F/wP4Q72pskcbqMzig4mfew62fNdc23K&#10;mpvSRK3+eiMIezyc78VqcK04Uh8azxqepgoEceVNw7WG3ffn5A1EiMgGW8+k4UwBVsvxaIGZ8Sf+&#10;omMZa5FCOGSowcbYZVKGypLDMPUdceL2vncYE+xraXo8pXDXyplSL9Jhw6nBYkcflqq/8uDSjE2+&#10;t+V5d/nJfws8YNwWtnBaPz4M63cQkYb4L767c5N8aq6eX+H2JwG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2ThwgAAAN8AAAAPAAAAAAAAAAAAAAAAAJgCAABkcnMvZG93&#10;bnJldi54bWxQSwUGAAAAAAQABAD1AAAAhwMAAAAA&#10;" path="m,l5262118,r,12192l,12192,,e" fillcolor="#404040" stroked="f" strokeweight="0">
                <v:stroke miterlimit="83231f" joinstyle="miter"/>
                <v:path arrowok="t" textboxrect="0,0,5262118,12192"/>
              </v:shape>
              <v:rect id="Rectangle 100952" o:spid="_x0000_s1048" style="position:absolute;left:12575;top:3190;width:461;height:1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dSscMA&#10;AADfAAAADwAAAGRycy9kb3ducmV2LnhtbERPy4rCMBTdC/5DuMLsNBlhxFajyDzQpS9wZndprm2Z&#10;5qY0Gdvx640guDyc93zZ2UpcqPGlYw2vIwWCOHOm5FzD8fA1nILwAdlg5Zg0/JOH5aLfm2NqXMs7&#10;uuxDLmII+xQ1FCHUqZQ+K8iiH7maOHJn11gMETa5NA22MdxWcqzURFosOTYUWNN7Qdnv/s9qWE/r&#10;1ffGXdu8+vxZn7an5OOQBK1fBt1qBiJQF57ih3tj4nylkrcx3P9EAH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dSscMAAADfAAAADwAAAAAAAAAAAAAAAACYAgAAZHJzL2Rv&#10;d25yZXYueG1sUEsFBgAAAAAEAAQA9QAAAIgDAAAAAA==&#10;" filled="f" stroked="f">
                <v:textbox inset="0,0,0,0">
                  <w:txbxContent>
                    <w:p w:rsidR="00EA69F0" w:rsidRDefault="00EA69F0">
                      <w:pPr>
                        <w:spacing w:after="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943" o:spid="_x0000_s1049" type="#_x0000_t75" style="position:absolute;width:12816;height:4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0DBzCAAAA3wAAAA8AAABkcnMvZG93bnJldi54bWxET8tqAjEU3Qv9h3AL7jTxwdBOjSKKpUur&#10;LXR5SW5nhk5uhiQ6079vBKHLw3mvNoNrxZVCbDxrmE0VCGLjbcOVho/zYfIEIiZki61n0vBLETbr&#10;h9EKS+t7fqfrKVUih3AsUUOdUldKGU1NDuPUd8SZ+/bBYcowVNIG7HO4a+VcqUI6bDg31NjRribz&#10;c7o4DfEzXrrqrL5e+705zmdtEQwWWo8fh+0LiERD+hff3W82z1fqebmA258M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tAwcwgAAAN8AAAAPAAAAAAAAAAAAAAAAAJ8C&#10;AABkcnMvZG93bnJldi54bWxQSwUGAAAAAAQABAD3AAAAjgMAAAAA&#10;">
                <v:imagedata r:id="rId2" o:title=""/>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Default="00EA69F0">
    <w:pPr>
      <w:spacing w:after="0"/>
    </w:pPr>
    <w:r>
      <w:rPr>
        <w:rFonts w:ascii="Calibri" w:eastAsia="Calibri" w:hAnsi="Calibri" w:cs="Calibri"/>
        <w:noProof/>
        <w:lang w:bidi="ar-SA"/>
      </w:rPr>
      <mc:AlternateContent>
        <mc:Choice Requires="wpg">
          <w:drawing>
            <wp:anchor distT="0" distB="0" distL="114300" distR="114300" simplePos="0" relativeHeight="251667456" behindDoc="0" locked="0" layoutInCell="1" allowOverlap="1" wp14:anchorId="2A7758C2" wp14:editId="3F94DD93">
              <wp:simplePos x="0" y="0"/>
              <wp:positionH relativeFrom="page">
                <wp:posOffset>571500</wp:posOffset>
              </wp:positionH>
              <wp:positionV relativeFrom="page">
                <wp:posOffset>9165336</wp:posOffset>
              </wp:positionV>
              <wp:extent cx="6561137" cy="470916"/>
              <wp:effectExtent l="0" t="0" r="0" b="0"/>
              <wp:wrapSquare wrapText="bothSides"/>
              <wp:docPr id="100910" name="Group 100910"/>
              <wp:cNvGraphicFramePr/>
              <a:graphic xmlns:a="http://schemas.openxmlformats.org/drawingml/2006/main">
                <a:graphicData uri="http://schemas.microsoft.com/office/word/2010/wordprocessingGroup">
                  <wpg:wgp>
                    <wpg:cNvGrpSpPr/>
                    <wpg:grpSpPr>
                      <a:xfrm>
                        <a:off x="0" y="0"/>
                        <a:ext cx="6561137" cy="470916"/>
                        <a:chOff x="0" y="0"/>
                        <a:chExt cx="6561137" cy="470916"/>
                      </a:xfrm>
                    </wpg:grpSpPr>
                    <wps:wsp>
                      <wps:cNvPr id="100913" name="Rectangle 100913"/>
                      <wps:cNvSpPr/>
                      <wps:spPr>
                        <a:xfrm>
                          <a:off x="1257554"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914" name="Rectangle 100914"/>
                      <wps:cNvSpPr/>
                      <wps:spPr>
                        <a:xfrm>
                          <a:off x="5792470" y="123746"/>
                          <a:ext cx="371990" cy="148827"/>
                        </a:xfrm>
                        <a:prstGeom prst="rect">
                          <a:avLst/>
                        </a:prstGeom>
                        <a:ln>
                          <a:noFill/>
                        </a:ln>
                      </wps:spPr>
                      <wps:txbx>
                        <w:txbxContent>
                          <w:p w:rsidR="00EA69F0" w:rsidRDefault="00EA69F0">
                            <w:pPr>
                              <w:spacing w:after="0"/>
                            </w:pPr>
                            <w:r>
                              <w:rPr>
                                <w:sz w:val="18"/>
                              </w:rPr>
                              <w:t xml:space="preserve">Page </w:t>
                            </w:r>
                          </w:p>
                        </w:txbxContent>
                      </wps:txbx>
                      <wps:bodyPr horzOverflow="overflow" vert="horz" lIns="0" tIns="0" rIns="0" bIns="0" rtlCol="0">
                        <a:noAutofit/>
                      </wps:bodyPr>
                    </wps:wsp>
                    <wps:wsp>
                      <wps:cNvPr id="100915" name="Rectangle 100915"/>
                      <wps:cNvSpPr/>
                      <wps:spPr>
                        <a:xfrm>
                          <a:off x="6073140" y="123746"/>
                          <a:ext cx="163015" cy="148827"/>
                        </a:xfrm>
                        <a:prstGeom prst="rect">
                          <a:avLst/>
                        </a:prstGeom>
                        <a:ln>
                          <a:noFill/>
                        </a:ln>
                      </wps:spPr>
                      <wps:txbx>
                        <w:txbxContent>
                          <w:p w:rsidR="00EA69F0" w:rsidRDefault="00EA69F0">
                            <w:pPr>
                              <w:spacing w:after="0"/>
                            </w:pPr>
                            <w:r>
                              <w:rPr>
                                <w:sz w:val="20"/>
                              </w:rPr>
                              <w:fldChar w:fldCharType="begin"/>
                            </w:r>
                            <w:r>
                              <w:instrText xml:space="preserve"> PAGE   \* MERGEFORMAT </w:instrText>
                            </w:r>
                            <w:r>
                              <w:rPr>
                                <w:sz w:val="20"/>
                              </w:rPr>
                              <w:fldChar w:fldCharType="separate"/>
                            </w:r>
                            <w:r w:rsidRPr="000456F8">
                              <w:rPr>
                                <w:noProof/>
                                <w:sz w:val="18"/>
                              </w:rPr>
                              <w:t>1</w:t>
                            </w:r>
                            <w:r>
                              <w:rPr>
                                <w:sz w:val="18"/>
                              </w:rPr>
                              <w:fldChar w:fldCharType="end"/>
                            </w:r>
                          </w:p>
                        </w:txbxContent>
                      </wps:txbx>
                      <wps:bodyPr horzOverflow="overflow" vert="horz" lIns="0" tIns="0" rIns="0" bIns="0" rtlCol="0">
                        <a:noAutofit/>
                      </wps:bodyPr>
                    </wps:wsp>
                    <wps:wsp>
                      <wps:cNvPr id="100916" name="Rectangle 100916"/>
                      <wps:cNvSpPr/>
                      <wps:spPr>
                        <a:xfrm>
                          <a:off x="6195060"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917" name="Rectangle 100917"/>
                      <wps:cNvSpPr/>
                      <wps:spPr>
                        <a:xfrm>
                          <a:off x="6227064" y="123746"/>
                          <a:ext cx="177406" cy="148827"/>
                        </a:xfrm>
                        <a:prstGeom prst="rect">
                          <a:avLst/>
                        </a:prstGeom>
                        <a:ln>
                          <a:noFill/>
                        </a:ln>
                      </wps:spPr>
                      <wps:txbx>
                        <w:txbxContent>
                          <w:p w:rsidR="00EA69F0" w:rsidRDefault="00EA69F0">
                            <w:pPr>
                              <w:spacing w:after="0"/>
                            </w:pPr>
                            <w:r>
                              <w:rPr>
                                <w:sz w:val="18"/>
                              </w:rPr>
                              <w:t xml:space="preserve">of </w:t>
                            </w:r>
                          </w:p>
                        </w:txbxContent>
                      </wps:txbx>
                      <wps:bodyPr horzOverflow="overflow" vert="horz" lIns="0" tIns="0" rIns="0" bIns="0" rtlCol="0">
                        <a:noAutofit/>
                      </wps:bodyPr>
                    </wps:wsp>
                    <wps:wsp>
                      <wps:cNvPr id="100918" name="Rectangle 100918"/>
                      <wps:cNvSpPr/>
                      <wps:spPr>
                        <a:xfrm>
                          <a:off x="6361176" y="123746"/>
                          <a:ext cx="163015" cy="148827"/>
                        </a:xfrm>
                        <a:prstGeom prst="rect">
                          <a:avLst/>
                        </a:prstGeom>
                        <a:ln>
                          <a:noFill/>
                        </a:ln>
                      </wps:spPr>
                      <wps:txbx>
                        <w:txbxContent>
                          <w:p w:rsidR="00EA69F0" w:rsidRDefault="00175291">
                            <w:pPr>
                              <w:spacing w:after="0"/>
                            </w:pPr>
                            <w:r>
                              <w:fldChar w:fldCharType="begin"/>
                            </w:r>
                            <w:r>
                              <w:instrText xml:space="preserve"> NUMPAGES   \* MERGEFORMAT </w:instrText>
                            </w:r>
                            <w:r>
                              <w:fldChar w:fldCharType="separate"/>
                            </w:r>
                            <w:r w:rsidR="00EA69F0" w:rsidRPr="000456F8">
                              <w:rPr>
                                <w:noProof/>
                                <w:sz w:val="18"/>
                              </w:rPr>
                              <w:t>14</w:t>
                            </w:r>
                            <w:r>
                              <w:rPr>
                                <w:noProof/>
                                <w:sz w:val="18"/>
                              </w:rPr>
                              <w:fldChar w:fldCharType="end"/>
                            </w:r>
                          </w:p>
                        </w:txbxContent>
                      </wps:txbx>
                      <wps:bodyPr horzOverflow="overflow" vert="horz" lIns="0" tIns="0" rIns="0" bIns="0" rtlCol="0">
                        <a:noAutofit/>
                      </wps:bodyPr>
                    </wps:wsp>
                    <wps:wsp>
                      <wps:cNvPr id="100919" name="Rectangle 100919"/>
                      <wps:cNvSpPr/>
                      <wps:spPr>
                        <a:xfrm>
                          <a:off x="6483096"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0920" name="Rectangle 100920"/>
                      <wps:cNvSpPr/>
                      <wps:spPr>
                        <a:xfrm>
                          <a:off x="6522720"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5036" name="Shape 105036"/>
                      <wps:cNvSpPr/>
                      <wps:spPr>
                        <a:xfrm>
                          <a:off x="1239266" y="59131"/>
                          <a:ext cx="5262118" cy="12192"/>
                        </a:xfrm>
                        <a:custGeom>
                          <a:avLst/>
                          <a:gdLst/>
                          <a:ahLst/>
                          <a:cxnLst/>
                          <a:rect l="0" t="0" r="0" b="0"/>
                          <a:pathLst>
                            <a:path w="5262118" h="12192">
                              <a:moveTo>
                                <a:pt x="0" y="0"/>
                              </a:moveTo>
                              <a:lnTo>
                                <a:pt x="5262118" y="0"/>
                              </a:lnTo>
                              <a:lnTo>
                                <a:pt x="5262118" y="12192"/>
                              </a:lnTo>
                              <a:lnTo>
                                <a:pt x="0" y="12192"/>
                              </a:lnTo>
                              <a:lnTo>
                                <a:pt x="0" y="0"/>
                              </a:lnTo>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0921" name="Rectangle 100921"/>
                      <wps:cNvSpPr/>
                      <wps:spPr>
                        <a:xfrm>
                          <a:off x="1257554" y="319086"/>
                          <a:ext cx="46096" cy="164702"/>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pic:pic xmlns:pic="http://schemas.openxmlformats.org/drawingml/2006/picture">
                      <pic:nvPicPr>
                        <pic:cNvPr id="100912" name="Picture 100912"/>
                        <pic:cNvPicPr/>
                      </pic:nvPicPr>
                      <pic:blipFill>
                        <a:blip r:embed="rId1"/>
                        <a:stretch>
                          <a:fillRect/>
                        </a:stretch>
                      </pic:blipFill>
                      <pic:spPr>
                        <a:xfrm>
                          <a:off x="0" y="0"/>
                          <a:ext cx="1281684" cy="470916"/>
                        </a:xfrm>
                        <a:prstGeom prst="rect">
                          <a:avLst/>
                        </a:prstGeom>
                      </pic:spPr>
                    </pic:pic>
                  </wpg:wgp>
                </a:graphicData>
              </a:graphic>
            </wp:anchor>
          </w:drawing>
        </mc:Choice>
        <mc:Fallback>
          <w:pict>
            <v:group w14:anchorId="2A7758C2" id="Group 100910" o:spid="_x0000_s1050" style="position:absolute;margin-left:45pt;margin-top:721.7pt;width:516.6pt;height:37.1pt;z-index:251667456;mso-position-horizontal-relative:page;mso-position-vertical-relative:page" coordsize="65611,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">
              <v:rect id="Rectangle 100913" o:spid="_x0000_s1051" style="position:absolute;left:12575;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O6sMA&#10;AADfAAAADwAAAGRycy9kb3ducmV2LnhtbERPXWvCMBR9H/gfwhX2NhMnDFuNIk7Rx00F9e3SXNti&#10;c1OaaLv9+mUg+Hg439N5Zytxp8aXjjUMBwoEceZMybmGw379NgbhA7LByjFp+CEP81nvZYqpcS1/&#10;030XchFD2KeooQihTqX0WUEW/cDVxJG7uMZiiLDJpWmwjeG2ku9KfUiLJceGAmtaFpRddzerYTOu&#10;F6et+23zanXeHL+Oyec+CVq/9rvFBESgLjzFD/fWxPlKJcMR/P+JA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FO6sMAAADfAAAADwAAAAAAAAAAAAAAAACYAgAAZHJzL2Rv&#10;d25yZXYueG1sUEsFBgAAAAAEAAQA9QAAAIgDAAAAAA==&#10;" filled="f" stroked="f">
                <v:textbox inset="0,0,0,0">
                  <w:txbxContent>
                    <w:p w:rsidR="00EA69F0" w:rsidRDefault="00EA69F0">
                      <w:pPr>
                        <w:spacing w:after="0"/>
                      </w:pPr>
                      <w:r>
                        <w:rPr>
                          <w:sz w:val="18"/>
                        </w:rPr>
                        <w:t xml:space="preserve"> </w:t>
                      </w:r>
                    </w:p>
                  </w:txbxContent>
                </v:textbox>
              </v:rect>
              <v:rect id="Rectangle 100914" o:spid="_x0000_s1052" style="position:absolute;left:57924;top:1237;width:372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jWnsMA&#10;AADfAAAADwAAAGRycy9kb3ducmV2LnhtbERPXWvCMBR9H/gfwhX2NhOHDFuNIk7Rx00F9e3SXNti&#10;c1OaaLv9+mUg+Hg439N5Zytxp8aXjjUMBwoEceZMybmGw379NgbhA7LByjFp+CEP81nvZYqpcS1/&#10;030XchFD2KeooQihTqX0WUEW/cDVxJG7uMZiiLDJpWmwjeG2ku9KfUiLJceGAmtaFpRddzerYTOu&#10;F6et+23zanXeHL+Oyec+CVq/9rvFBESgLjzFD/fWxPlKJcMR/P+JA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jWnsMAAADfAAAADwAAAAAAAAAAAAAAAACYAgAAZHJzL2Rv&#10;d25yZXYueG1sUEsFBgAAAAAEAAQA9QAAAIgDAAAAAA==&#10;" filled="f" stroked="f">
                <v:textbox inset="0,0,0,0">
                  <w:txbxContent>
                    <w:p w:rsidR="00EA69F0" w:rsidRDefault="00EA69F0">
                      <w:pPr>
                        <w:spacing w:after="0"/>
                      </w:pPr>
                      <w:r>
                        <w:rPr>
                          <w:sz w:val="18"/>
                        </w:rPr>
                        <w:t xml:space="preserve">Page </w:t>
                      </w:r>
                    </w:p>
                  </w:txbxContent>
                </v:textbox>
              </v:rect>
              <v:rect id="Rectangle 100915" o:spid="_x0000_s1053" style="position:absolute;left:6073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zBcMA&#10;AADfAAAADwAAAGRycy9kb3ducmV2LnhtbERPXWvCMBR9H/gfwhX2NhMHDluNIk7Rx00F9e3SXNti&#10;c1OaaLv9+mUg+Hg439N5Zytxp8aXjjUMBwoEceZMybmGw379NgbhA7LByjFp+CEP81nvZYqpcS1/&#10;030XchFD2KeooQihTqX0WUEW/cDVxJG7uMZiiLDJpWmwjeG2ku9KfUiLJceGAmtaFpRddzerYTOu&#10;F6et+23zanXeHL+Oyec+CVq/9rvFBESgLjzFD/fWxPlKJcMR/P+JA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RzBcMAAADfAAAADwAAAAAAAAAAAAAAAACYAgAAZHJzL2Rv&#10;d25yZXYueG1sUEsFBgAAAAAEAAQA9QAAAIgDAAAAAA==&#10;" filled="f" stroked="f">
                <v:textbox inset="0,0,0,0">
                  <w:txbxContent>
                    <w:p w:rsidR="00EA69F0" w:rsidRDefault="00EA69F0">
                      <w:pPr>
                        <w:spacing w:after="0"/>
                      </w:pPr>
                      <w:r>
                        <w:rPr>
                          <w:sz w:val="20"/>
                        </w:rPr>
                        <w:fldChar w:fldCharType="begin"/>
                      </w:r>
                      <w:r>
                        <w:instrText xml:space="preserve"> PAGE   \* MERGEFORMAT </w:instrText>
                      </w:r>
                      <w:r>
                        <w:rPr>
                          <w:sz w:val="20"/>
                        </w:rPr>
                        <w:fldChar w:fldCharType="separate"/>
                      </w:r>
                      <w:r w:rsidRPr="000456F8">
                        <w:rPr>
                          <w:noProof/>
                          <w:sz w:val="18"/>
                        </w:rPr>
                        <w:t>1</w:t>
                      </w:r>
                      <w:r>
                        <w:rPr>
                          <w:sz w:val="18"/>
                        </w:rPr>
                        <w:fldChar w:fldCharType="end"/>
                      </w:r>
                    </w:p>
                  </w:txbxContent>
                </v:textbox>
              </v:rect>
              <v:rect id="Rectangle 100916" o:spid="_x0000_s1054" style="position:absolute;left:61950;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tcsQA&#10;AADfAAAADwAAAGRycy9kb3ducmV2LnhtbERPz2vCMBS+D/wfwhN2m0k9iO2MUtShx00H3W6P5tkW&#10;m5fSZLbbX78MBh4/vt+rzWhbcaPeN441JDMFgrh0puFKw/v55WkJwgdkg61j0vBNHjbrycMKM+MG&#10;fqPbKVQihrDPUEMdQpdJ6cuaLPqZ64gjd3G9xRBhX0nT4xDDbSvnSi2kxYZjQ40dbWsqr6cvq+Gw&#10;7PKPo/sZqnb/eShei3R3ToPWj9MxfwYRaAx38b/7aOJ8pdJkAX9/I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27XLEAAAA3wAAAA8AAAAAAAAAAAAAAAAAmAIAAGRycy9k&#10;b3ducmV2LnhtbFBLBQYAAAAABAAEAPUAAACJAwAAAAA=&#10;" filled="f" stroked="f">
                <v:textbox inset="0,0,0,0">
                  <w:txbxContent>
                    <w:p w:rsidR="00EA69F0" w:rsidRDefault="00EA69F0">
                      <w:pPr>
                        <w:spacing w:after="0"/>
                      </w:pPr>
                      <w:r>
                        <w:rPr>
                          <w:sz w:val="18"/>
                        </w:rPr>
                        <w:t xml:space="preserve"> </w:t>
                      </w:r>
                    </w:p>
                  </w:txbxContent>
                </v:textbox>
              </v:rect>
              <v:rect id="Rectangle 100917" o:spid="_x0000_s1055" style="position:absolute;left:62270;top:1237;width:1774;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I6cQA&#10;AADfAAAADwAAAGRycy9kb3ducmV2LnhtbERPz2vCMBS+D/wfwhN2m4k7OFuNIk7R46aCens0z7bY&#10;vJQm2m5//TIQPH58v6fzzlbiTo0vHWsYDhQI4syZknMNh/36bQzCB2SDlWPS8EMe5rPeyxRT41r+&#10;pvsu5CKGsE9RQxFCnUrps4Is+oGriSN3cY3FEGGTS9NgG8NtJd+VGkmLJceGAmtaFpRddzerYTOu&#10;F6et+23zanXeHL+Oyec+CVq/9rvFBESgLjzFD/fWxPlKJcMP+P8TAc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6SOnEAAAA3wAAAA8AAAAAAAAAAAAAAAAAmAIAAGRycy9k&#10;b3ducmV2LnhtbFBLBQYAAAAABAAEAPUAAACJAwAAAAA=&#10;" filled="f" stroked="f">
                <v:textbox inset="0,0,0,0">
                  <w:txbxContent>
                    <w:p w:rsidR="00EA69F0" w:rsidRDefault="00EA69F0">
                      <w:pPr>
                        <w:spacing w:after="0"/>
                      </w:pPr>
                      <w:r>
                        <w:rPr>
                          <w:sz w:val="18"/>
                        </w:rPr>
                        <w:t xml:space="preserve">of </w:t>
                      </w:r>
                    </w:p>
                  </w:txbxContent>
                </v:textbox>
              </v:rect>
              <v:rect id="Rectangle 100918" o:spid="_x0000_s1056" style="position:absolute;left:6361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cm8QA&#10;AADfAAAADwAAAGRycy9kb3ducmV2LnhtbERPS2vCQBC+C/0PyxR60117EJO6ilSLHusDbG9DdpqE&#10;ZmdDdjVpf71zKPT48b0Xq8E36kZdrANbmE4MKOIiuJpLC+fT23gOKiZkh01gsvBDEVbLh9ECcxd6&#10;PtDtmEolIRxztFCl1OZax6Iij3ESWmLhvkLnMQnsSu067CXcN/rZmJn2WLM0VNjSa0XF9/HqLezm&#10;7fpjH377stl+7i7vl2xzypK1T4/D+gVUoiH9i//ceyfzjcmmMlj+CAC9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l3JvEAAAA3wAAAA8AAAAAAAAAAAAAAAAAmAIAAGRycy9k&#10;b3ducmV2LnhtbFBLBQYAAAAABAAEAPUAAACJAwAAAAA=&#10;" filled="f" stroked="f">
                <v:textbox inset="0,0,0,0">
                  <w:txbxContent>
                    <w:p w:rsidR="00EA69F0" w:rsidRDefault="00175291">
                      <w:pPr>
                        <w:spacing w:after="0"/>
                      </w:pPr>
                      <w:r>
                        <w:fldChar w:fldCharType="begin"/>
                      </w:r>
                      <w:r>
                        <w:instrText xml:space="preserve"> NUMPAGES   \* MERGEFORMAT </w:instrText>
                      </w:r>
                      <w:r>
                        <w:fldChar w:fldCharType="separate"/>
                      </w:r>
                      <w:r w:rsidR="00EA69F0" w:rsidRPr="000456F8">
                        <w:rPr>
                          <w:noProof/>
                          <w:sz w:val="18"/>
                        </w:rPr>
                        <w:t>14</w:t>
                      </w:r>
                      <w:r>
                        <w:rPr>
                          <w:noProof/>
                          <w:sz w:val="18"/>
                        </w:rPr>
                        <w:fldChar w:fldCharType="end"/>
                      </w:r>
                    </w:p>
                  </w:txbxContent>
                </v:textbox>
              </v:rect>
              <v:rect id="Rectangle 100919" o:spid="_x0000_s1057" style="position:absolute;left:64830;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l5AMMA&#10;AADfAAAADwAAAGRycy9kb3ducmV2LnhtbERPy2rCQBTdC/2H4Ra60xldiEkdRdqKLn1B2t0lc5uE&#10;Zu6EzGhSv94RBJeH854ve1uLC7W+cqxhPFIgiHNnKi40nI7r4QyED8gGa8ek4Z88LBcvgzmmxnW8&#10;p8shFCKGsE9RQxlCk0rp85Is+pFriCP361qLIcK2kKbFLobbWk6UmkqLFceGEhv6KCn/O5yths2s&#10;WX1v3bUr6q+fTbbLks9jErR+e+1X7yAC9eEpfri3Js5XKhkncP8TAc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l5AMMAAADfAAAADwAAAAAAAAAAAAAAAACYAgAAZHJzL2Rv&#10;d25yZXYueG1sUEsFBgAAAAAEAAQA9QAAAIgDAAAAAA==&#10;" filled="f" stroked="f">
                <v:textbox inset="0,0,0,0">
                  <w:txbxContent>
                    <w:p w:rsidR="00EA69F0" w:rsidRDefault="00EA69F0">
                      <w:pPr>
                        <w:spacing w:after="0"/>
                      </w:pPr>
                      <w:r>
                        <w:t xml:space="preserve"> </w:t>
                      </w:r>
                    </w:p>
                  </w:txbxContent>
                </v:textbox>
              </v:rect>
              <v:rect id="Rectangle 100920" o:spid="_x0000_s1058" style="position:absolute;left:65227;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8aIMQA&#10;AADfAAAADwAAAGRycy9kb3ducmV2LnhtbERPS2vCQBC+C/6HZQredLceikldRWqLHusDbG9DdpqE&#10;ZmdDdmtif71zKPT48b2X68E36kpdrANbeJwZUMRFcDWXFs6nt+kCVEzIDpvAZOFGEdar8WiJuQs9&#10;H+h6TKWSEI45WqhSanOtY1GRxzgLLbFwX6HzmAR2pXYd9hLuGz035kl7rFkaKmzppaLi+/jjLewW&#10;7eZjH377snn93F3eL9n2lCVrJw/D5hlUoiH9i//ceyfzjcnm8kD+CAC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iDEAAAA3wAAAA8AAAAAAAAAAAAAAAAAmAIAAGRycy9k&#10;b3ducmV2LnhtbFBLBQYAAAAABAAEAPUAAACJAwAAAAA=&#10;" filled="f" stroked="f">
                <v:textbox inset="0,0,0,0">
                  <w:txbxContent>
                    <w:p w:rsidR="00EA69F0" w:rsidRDefault="00EA69F0">
                      <w:pPr>
                        <w:spacing w:after="0"/>
                      </w:pPr>
                      <w:r>
                        <w:t xml:space="preserve"> </w:t>
                      </w:r>
                    </w:p>
                  </w:txbxContent>
                </v:textbox>
              </v:rect>
              <v:shape id="Shape 105036" o:spid="_x0000_s1059" style="position:absolute;left:12392;top:591;width:52621;height:122;visibility:visible;mso-wrap-style:square;v-text-anchor:top" coordsize="52621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BesEA&#10;AADfAAAADwAAAGRycy9kb3ducmV2LnhtbERPXWvCMBR9F/wP4Qp702SOyeiMMgVHH2sne75rrk1Z&#10;c1OaqHW/fhEEHw/ne7keXCvO1IfGs4bnmQJBXHnTcK3h8LWbvoEIEdlg65k0XCnAejUeLTEz/sJ7&#10;OpexFimEQ4YabIxdJmWoLDkMM98RJ+7oe4cxwb6WpsdLCnetnCu1kA4bTg0WO9paqn7Lk0szNvnR&#10;ltfD33f+U+AJ42dhC6f102T4eAcRaYgP8d2dm+RTr+plAbc/CY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7wXrBAAAA3wAAAA8AAAAAAAAAAAAAAAAAmAIAAGRycy9kb3du&#10;cmV2LnhtbFBLBQYAAAAABAAEAPUAAACGAwAAAAA=&#10;" path="m,l5262118,r,12192l,12192,,e" fillcolor="#404040" stroked="f" strokeweight="0">
                <v:stroke miterlimit="83231f" joinstyle="miter"/>
                <v:path arrowok="t" textboxrect="0,0,5262118,12192"/>
              </v:shape>
              <v:rect id="Rectangle 100921" o:spid="_x0000_s1060" style="position:absolute;left:12575;top:3190;width:461;height:1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O/u8QA&#10;AADfAAAADwAAAGRycy9kb3ducmV2LnhtbERPz2vCMBS+D/wfwhN2m4kehu1Mi+iGHp0KutujebbF&#10;5qU0me3865fBwOPH93uRD7YRN+p87VjDdKJAEBfO1FxqOB4+XuYgfEA22DgmDT/kIc9GTwtMjev5&#10;k277UIoYwj5FDVUIbSqlLyqy6CeuJY7cxXUWQ4RdKU2HfQy3jZwp9Sot1hwbKmxpVVFx3X9bDZt5&#10;uzxv3b0vm/evzWl3StaHJGj9PB6WbyACDeEh/ndvTZyvVDKbwt+fC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zv7vEAAAA3wAAAA8AAAAAAAAAAAAAAAAAmAIAAGRycy9k&#10;b3ducmV2LnhtbFBLBQYAAAAABAAEAPUAAACJAwAAAAA=&#10;" filled="f" stroked="f">
                <v:textbox inset="0,0,0,0">
                  <w:txbxContent>
                    <w:p w:rsidR="00EA69F0" w:rsidRDefault="00EA69F0">
                      <w:pPr>
                        <w:spacing w:after="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912" o:spid="_x0000_s1061" type="#_x0000_t75" style="position:absolute;width:12816;height:4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LhprCAAAA3wAAAA8AAABkcnMvZG93bnJldi54bWxET8lqwzAQvRf6D2IKuTWSfTCNGyWUlpYe&#10;s7TQ4yBNbBNrZCQldv4+ChRyfLx9uZ5cL84UYudZQzFXIIiNtx03Gn72n88vIGJCtth7Jg0XirBe&#10;PT4ssbZ+5C2dd6kROYRjjRralIZaymhachjnfiDO3MEHhynD0EgbcMzhrpelUpV02HFuaHGg95bM&#10;cXdyGuJvPA3NXv19jR9mUxZ9FQxWWs+eprdXEImmdBf/u79tnq/Uoijh9icDkK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S4aawgAAAN8AAAAPAAAAAAAAAAAAAAAAAJ8C&#10;AABkcnMvZG93bnJldi54bWxQSwUGAAAAAAQABAD3AAAAjgMAAAAA&#10;">
                <v:imagedata r:id="rId2" o:title=""/>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Default="00EA69F0">
    <w:pPr>
      <w:spacing w:after="0"/>
    </w:pPr>
    <w:r>
      <w:rPr>
        <w:rFonts w:ascii="Calibri" w:eastAsia="Calibri" w:hAnsi="Calibri" w:cs="Calibri"/>
        <w:noProof/>
        <w:lang w:bidi="ar-SA"/>
      </w:rPr>
      <mc:AlternateContent>
        <mc:Choice Requires="wpg">
          <w:drawing>
            <wp:anchor distT="0" distB="0" distL="114300" distR="114300" simplePos="0" relativeHeight="251675648" behindDoc="0" locked="0" layoutInCell="1" allowOverlap="1" wp14:anchorId="1B40CEEC" wp14:editId="204EFCF1">
              <wp:simplePos x="0" y="0"/>
              <wp:positionH relativeFrom="page">
                <wp:posOffset>571500</wp:posOffset>
              </wp:positionH>
              <wp:positionV relativeFrom="page">
                <wp:posOffset>9165336</wp:posOffset>
              </wp:positionV>
              <wp:extent cx="6561137" cy="470916"/>
              <wp:effectExtent l="0" t="0" r="0" b="0"/>
              <wp:wrapSquare wrapText="bothSides"/>
              <wp:docPr id="100314" name="Group 100314"/>
              <wp:cNvGraphicFramePr/>
              <a:graphic xmlns:a="http://schemas.openxmlformats.org/drawingml/2006/main">
                <a:graphicData uri="http://schemas.microsoft.com/office/word/2010/wordprocessingGroup">
                  <wpg:wgp>
                    <wpg:cNvGrpSpPr/>
                    <wpg:grpSpPr>
                      <a:xfrm>
                        <a:off x="0" y="0"/>
                        <a:ext cx="6561137" cy="470916"/>
                        <a:chOff x="0" y="0"/>
                        <a:chExt cx="6561137" cy="470916"/>
                      </a:xfrm>
                    </wpg:grpSpPr>
                    <wps:wsp>
                      <wps:cNvPr id="100317" name="Rectangle 100317"/>
                      <wps:cNvSpPr/>
                      <wps:spPr>
                        <a:xfrm>
                          <a:off x="1257554"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318" name="Rectangle 100318"/>
                      <wps:cNvSpPr/>
                      <wps:spPr>
                        <a:xfrm>
                          <a:off x="5792470" y="123746"/>
                          <a:ext cx="371990" cy="148827"/>
                        </a:xfrm>
                        <a:prstGeom prst="rect">
                          <a:avLst/>
                        </a:prstGeom>
                        <a:ln>
                          <a:noFill/>
                        </a:ln>
                      </wps:spPr>
                      <wps:txbx>
                        <w:txbxContent>
                          <w:p w:rsidR="00EA69F0" w:rsidRDefault="00EA69F0">
                            <w:pPr>
                              <w:spacing w:after="0"/>
                            </w:pPr>
                            <w:r>
                              <w:rPr>
                                <w:sz w:val="18"/>
                              </w:rPr>
                              <w:t xml:space="preserve">Page </w:t>
                            </w:r>
                          </w:p>
                        </w:txbxContent>
                      </wps:txbx>
                      <wps:bodyPr horzOverflow="overflow" vert="horz" lIns="0" tIns="0" rIns="0" bIns="0" rtlCol="0">
                        <a:noAutofit/>
                      </wps:bodyPr>
                    </wps:wsp>
                    <wps:wsp>
                      <wps:cNvPr id="100319" name="Rectangle 100319"/>
                      <wps:cNvSpPr/>
                      <wps:spPr>
                        <a:xfrm>
                          <a:off x="6073140" y="123746"/>
                          <a:ext cx="163015" cy="148827"/>
                        </a:xfrm>
                        <a:prstGeom prst="rect">
                          <a:avLst/>
                        </a:prstGeom>
                        <a:ln>
                          <a:noFill/>
                        </a:ln>
                      </wps:spPr>
                      <wps:txbx>
                        <w:txbxContent>
                          <w:p w:rsidR="00EA69F0" w:rsidRDefault="00EA69F0">
                            <w:pPr>
                              <w:spacing w:after="0"/>
                            </w:pPr>
                            <w:r>
                              <w:rPr>
                                <w:sz w:val="20"/>
                              </w:rPr>
                              <w:fldChar w:fldCharType="begin"/>
                            </w:r>
                            <w:r>
                              <w:instrText xml:space="preserve"> PAGE   \* MERGEFORMAT </w:instrText>
                            </w:r>
                            <w:r>
                              <w:rPr>
                                <w:sz w:val="20"/>
                              </w:rPr>
                              <w:fldChar w:fldCharType="separate"/>
                            </w:r>
                            <w:r w:rsidRPr="00AD52BD">
                              <w:rPr>
                                <w:noProof/>
                                <w:sz w:val="18"/>
                              </w:rPr>
                              <w:t>16</w:t>
                            </w:r>
                            <w:r>
                              <w:rPr>
                                <w:sz w:val="18"/>
                              </w:rPr>
                              <w:fldChar w:fldCharType="end"/>
                            </w:r>
                          </w:p>
                        </w:txbxContent>
                      </wps:txbx>
                      <wps:bodyPr horzOverflow="overflow" vert="horz" lIns="0" tIns="0" rIns="0" bIns="0" rtlCol="0">
                        <a:noAutofit/>
                      </wps:bodyPr>
                    </wps:wsp>
                    <wps:wsp>
                      <wps:cNvPr id="100320" name="Rectangle 100320"/>
                      <wps:cNvSpPr/>
                      <wps:spPr>
                        <a:xfrm>
                          <a:off x="6195060"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321" name="Rectangle 100321"/>
                      <wps:cNvSpPr/>
                      <wps:spPr>
                        <a:xfrm>
                          <a:off x="6227064" y="123746"/>
                          <a:ext cx="177406" cy="148827"/>
                        </a:xfrm>
                        <a:prstGeom prst="rect">
                          <a:avLst/>
                        </a:prstGeom>
                        <a:ln>
                          <a:noFill/>
                        </a:ln>
                      </wps:spPr>
                      <wps:txbx>
                        <w:txbxContent>
                          <w:p w:rsidR="00EA69F0" w:rsidRDefault="00EA69F0">
                            <w:pPr>
                              <w:spacing w:after="0"/>
                            </w:pPr>
                            <w:r>
                              <w:rPr>
                                <w:sz w:val="18"/>
                              </w:rPr>
                              <w:t xml:space="preserve">of </w:t>
                            </w:r>
                          </w:p>
                        </w:txbxContent>
                      </wps:txbx>
                      <wps:bodyPr horzOverflow="overflow" vert="horz" lIns="0" tIns="0" rIns="0" bIns="0" rtlCol="0">
                        <a:noAutofit/>
                      </wps:bodyPr>
                    </wps:wsp>
                    <wps:wsp>
                      <wps:cNvPr id="100322" name="Rectangle 100322"/>
                      <wps:cNvSpPr/>
                      <wps:spPr>
                        <a:xfrm>
                          <a:off x="6361176" y="123746"/>
                          <a:ext cx="163015" cy="148827"/>
                        </a:xfrm>
                        <a:prstGeom prst="rect">
                          <a:avLst/>
                        </a:prstGeom>
                        <a:ln>
                          <a:noFill/>
                        </a:ln>
                      </wps:spPr>
                      <wps:txbx>
                        <w:txbxContent>
                          <w:p w:rsidR="00EA69F0" w:rsidRDefault="00175291">
                            <w:pPr>
                              <w:spacing w:after="0"/>
                            </w:pPr>
                            <w:r>
                              <w:fldChar w:fldCharType="begin"/>
                            </w:r>
                            <w:r>
                              <w:instrText xml:space="preserve"> NUMPAGES   \* MERGEFORMAT </w:instrText>
                            </w:r>
                            <w:r>
                              <w:fldChar w:fldCharType="separate"/>
                            </w:r>
                            <w:r w:rsidR="00EA69F0" w:rsidRPr="00AD52BD">
                              <w:rPr>
                                <w:noProof/>
                                <w:sz w:val="18"/>
                              </w:rPr>
                              <w:t>100</w:t>
                            </w:r>
                            <w:r>
                              <w:rPr>
                                <w:noProof/>
                                <w:sz w:val="18"/>
                              </w:rPr>
                              <w:fldChar w:fldCharType="end"/>
                            </w:r>
                          </w:p>
                        </w:txbxContent>
                      </wps:txbx>
                      <wps:bodyPr horzOverflow="overflow" vert="horz" lIns="0" tIns="0" rIns="0" bIns="0" rtlCol="0">
                        <a:noAutofit/>
                      </wps:bodyPr>
                    </wps:wsp>
                    <wps:wsp>
                      <wps:cNvPr id="100323" name="Rectangle 100323"/>
                      <wps:cNvSpPr/>
                      <wps:spPr>
                        <a:xfrm>
                          <a:off x="6483096"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0324" name="Rectangle 100324"/>
                      <wps:cNvSpPr/>
                      <wps:spPr>
                        <a:xfrm>
                          <a:off x="6522720"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5017" name="Shape 105017"/>
                      <wps:cNvSpPr/>
                      <wps:spPr>
                        <a:xfrm>
                          <a:off x="1239266" y="59131"/>
                          <a:ext cx="5262118" cy="12192"/>
                        </a:xfrm>
                        <a:custGeom>
                          <a:avLst/>
                          <a:gdLst/>
                          <a:ahLst/>
                          <a:cxnLst/>
                          <a:rect l="0" t="0" r="0" b="0"/>
                          <a:pathLst>
                            <a:path w="5262118" h="12192">
                              <a:moveTo>
                                <a:pt x="0" y="0"/>
                              </a:moveTo>
                              <a:lnTo>
                                <a:pt x="5262118" y="0"/>
                              </a:lnTo>
                              <a:lnTo>
                                <a:pt x="5262118" y="12192"/>
                              </a:lnTo>
                              <a:lnTo>
                                <a:pt x="0" y="12192"/>
                              </a:lnTo>
                              <a:lnTo>
                                <a:pt x="0" y="0"/>
                              </a:lnTo>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0325" name="Rectangle 100325"/>
                      <wps:cNvSpPr/>
                      <wps:spPr>
                        <a:xfrm>
                          <a:off x="1257554" y="319086"/>
                          <a:ext cx="46096" cy="164702"/>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pic:pic xmlns:pic="http://schemas.openxmlformats.org/drawingml/2006/picture">
                      <pic:nvPicPr>
                        <pic:cNvPr id="100316" name="Picture 100316"/>
                        <pic:cNvPicPr/>
                      </pic:nvPicPr>
                      <pic:blipFill>
                        <a:blip r:embed="rId1"/>
                        <a:stretch>
                          <a:fillRect/>
                        </a:stretch>
                      </pic:blipFill>
                      <pic:spPr>
                        <a:xfrm>
                          <a:off x="0" y="0"/>
                          <a:ext cx="1281684" cy="470916"/>
                        </a:xfrm>
                        <a:prstGeom prst="rect">
                          <a:avLst/>
                        </a:prstGeom>
                      </pic:spPr>
                    </pic:pic>
                  </wpg:wgp>
                </a:graphicData>
              </a:graphic>
            </wp:anchor>
          </w:drawing>
        </mc:Choice>
        <mc:Fallback>
          <w:pict>
            <v:group w14:anchorId="1B40CEEC" id="Group 100314" o:spid="_x0000_s1062" style="position:absolute;margin-left:45pt;margin-top:721.7pt;width:516.6pt;height:37.1pt;z-index:251675648;mso-position-horizontal-relative:page;mso-position-vertical-relative:page" coordsize="65611,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">
              <v:rect id="Rectangle 100317" o:spid="_x0000_s1063" style="position:absolute;left:12575;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O8UA&#10;AADfAAAADwAAAGRycy9kb3ducmV2LnhtbERPW2vCMBR+H+w/hDPY20zcwEttFNkm+uh00Pl2aI5t&#10;sTkpTbR1v34RhD1+fPd00dtaXKj1lWMNw4ECQZw7U3Gh4Xu/epmA8AHZYO2YNFzJw2L++JBiYlzH&#10;X3TZhULEEPYJaihDaBIpfV6SRT9wDXHkjq61GCJsC2la7GK4reWrUiNpseLYUGJD7yXlp93ZalhP&#10;muXPxv12Rf15WGfbbPqxnwatn5/65QxEoD78i+/ujYnzlXobjuH2JwK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H87xQAAAN8AAAAPAAAAAAAAAAAAAAAAAJgCAABkcnMv&#10;ZG93bnJldi54bWxQSwUGAAAAAAQABAD1AAAAigMAAAAA&#10;" filled="f" stroked="f">
                <v:textbox inset="0,0,0,0">
                  <w:txbxContent>
                    <w:p w:rsidR="00EA69F0" w:rsidRDefault="00EA69F0">
                      <w:pPr>
                        <w:spacing w:after="0"/>
                      </w:pPr>
                      <w:r>
                        <w:rPr>
                          <w:sz w:val="18"/>
                        </w:rPr>
                        <w:t xml:space="preserve"> </w:t>
                      </w:r>
                    </w:p>
                  </w:txbxContent>
                </v:textbox>
              </v:rect>
              <v:rect id="Rectangle 100318" o:spid="_x0000_s1064" style="position:absolute;left:57924;top:1237;width:372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ScQA&#10;AADfAAAADwAAAGRycy9kb3ducmV2LnhtbERPTWvCQBC9F/oflil4q7u2IBpdRVqLHlsVbG9DdkxC&#10;s7Mhu5ror+8cCh4f73u+7H2tLtTGKrCF0dCAIs6Dq7iwcNh/PE9AxYTssA5MFq4UYbl4fJhj5kLH&#10;X3TZpUJJCMcMLZQpNZnWMS/JYxyGhli4U2g9JoFtoV2LnYT7Wr8YM9YeK5aGEht6Kyn/3Z29hc2k&#10;WX1vw60r6vXP5vh5nL7vp8nawVO/moFK1Ke7+N+9dTLfmNeRDJY/Ak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60nEAAAA3wAAAA8AAAAAAAAAAAAAAAAAmAIAAGRycy9k&#10;b3ducmV2LnhtbFBLBQYAAAAABAAEAPUAAACJAwAAAAA=&#10;" filled="f" stroked="f">
                <v:textbox inset="0,0,0,0">
                  <w:txbxContent>
                    <w:p w:rsidR="00EA69F0" w:rsidRDefault="00EA69F0">
                      <w:pPr>
                        <w:spacing w:after="0"/>
                      </w:pPr>
                      <w:r>
                        <w:rPr>
                          <w:sz w:val="18"/>
                        </w:rPr>
                        <w:t xml:space="preserve">Page </w:t>
                      </w:r>
                    </w:p>
                  </w:txbxContent>
                </v:textbox>
              </v:rect>
              <v:rect id="Rectangle 100319" o:spid="_x0000_s1065" style="position:absolute;left:6073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NO0sMA&#10;AADfAAAADwAAAGRycy9kb3ducmV2LnhtbERPXWvCMBR9H/gfwhX2NhMnDFuNIk7Rx00F9e3SXNti&#10;c1OaaLv9+mUg+Hg439N5Zytxp8aXjjUMBwoEceZMybmGw379NgbhA7LByjFp+CEP81nvZYqpcS1/&#10;030XchFD2KeooQihTqX0WUEW/cDVxJG7uMZiiLDJpWmwjeG2ku9KfUiLJceGAmtaFpRddzerYTOu&#10;F6et+23zanXeHL+Oyec+CVq/9rvFBESgLjzFD/fWxPlKjYYJ/P+JAO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NO0sMAAADfAAAADwAAAAAAAAAAAAAAAACYAgAAZHJzL2Rv&#10;d25yZXYueG1sUEsFBgAAAAAEAAQA9QAAAIgDAAAAAA==&#10;" filled="f" stroked="f">
                <v:textbox inset="0,0,0,0">
                  <w:txbxContent>
                    <w:p w:rsidR="00EA69F0" w:rsidRDefault="00EA69F0">
                      <w:pPr>
                        <w:spacing w:after="0"/>
                      </w:pPr>
                      <w:r>
                        <w:rPr>
                          <w:sz w:val="20"/>
                        </w:rPr>
                        <w:fldChar w:fldCharType="begin"/>
                      </w:r>
                      <w:r>
                        <w:instrText xml:space="preserve"> PAGE   \* MERGEFORMAT </w:instrText>
                      </w:r>
                      <w:r>
                        <w:rPr>
                          <w:sz w:val="20"/>
                        </w:rPr>
                        <w:fldChar w:fldCharType="separate"/>
                      </w:r>
                      <w:r w:rsidRPr="00AD52BD">
                        <w:rPr>
                          <w:noProof/>
                          <w:sz w:val="18"/>
                        </w:rPr>
                        <w:t>16</w:t>
                      </w:r>
                      <w:r>
                        <w:rPr>
                          <w:sz w:val="18"/>
                        </w:rPr>
                        <w:fldChar w:fldCharType="end"/>
                      </w:r>
                    </w:p>
                  </w:txbxContent>
                </v:textbox>
              </v:rect>
              <v:rect id="Rectangle 100320" o:spid="_x0000_s1066" style="position:absolute;left:61950;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t8sQA&#10;AADfAAAADwAAAGRycy9kb3ducmV2LnhtbERPTWvCQBC9F/oflin0VnerUDS6irSKHq0KtrchOyah&#10;2dmQXU3aX+8cCh4f73u26H2trtTGKrCF14EBRZwHV3Fh4XhYv4xBxYTssA5MFn4pwmL++DDDzIWO&#10;P+m6T4WSEI4ZWihTajKtY16SxzgIDbFw59B6TALbQrsWOwn3tR4a86Y9ViwNJTb0XlL+s794C5tx&#10;s/zahr+uqFffm9PuNPk4TJK1z0/9cgoqUZ/u4n/31sl8Y0ZDeSB/BIC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LfLEAAAA3wAAAA8AAAAAAAAAAAAAAAAAmAIAAGRycy9k&#10;b3ducmV2LnhtbFBLBQYAAAAABAAEAPUAAACJAwAAAAA=&#10;" filled="f" stroked="f">
                <v:textbox inset="0,0,0,0">
                  <w:txbxContent>
                    <w:p w:rsidR="00EA69F0" w:rsidRDefault="00EA69F0">
                      <w:pPr>
                        <w:spacing w:after="0"/>
                      </w:pPr>
                      <w:r>
                        <w:rPr>
                          <w:sz w:val="18"/>
                        </w:rPr>
                        <w:t xml:space="preserve"> </w:t>
                      </w:r>
                    </w:p>
                  </w:txbxContent>
                </v:textbox>
              </v:rect>
              <v:rect id="Rectangle 100321" o:spid="_x0000_s1067" style="position:absolute;left:62270;top:1237;width:1774;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IacMA&#10;AADfAAAADwAAAGRycy9kb3ducmV2LnhtbERPW2vCMBR+F/wP4Qh700QF0c4oohN99DJwezs0x7bY&#10;nJQms52/3giDPX589/mytaW4U+0LxxqGAwWCOHWm4EzD53nbn4LwAdlg6Zg0/JKH5aLbmWNiXMNH&#10;up9CJmII+wQ15CFUiZQ+zcmiH7iKOHJXV1sMEdaZNDU2MdyWcqTURFosODbkWNE6p/R2+rEadtNq&#10;9bV3jyYrP753l8NltjnPgtZvvXb1DiJQG/7Ff+69ifOVGo+G8PoTAc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mIacMAAADfAAAADwAAAAAAAAAAAAAAAACYAgAAZHJzL2Rv&#10;d25yZXYueG1sUEsFBgAAAAAEAAQA9QAAAIgDAAAAAA==&#10;" filled="f" stroked="f">
                <v:textbox inset="0,0,0,0">
                  <w:txbxContent>
                    <w:p w:rsidR="00EA69F0" w:rsidRDefault="00EA69F0">
                      <w:pPr>
                        <w:spacing w:after="0"/>
                      </w:pPr>
                      <w:r>
                        <w:rPr>
                          <w:sz w:val="18"/>
                        </w:rPr>
                        <w:t xml:space="preserve">of </w:t>
                      </w:r>
                    </w:p>
                  </w:txbxContent>
                </v:textbox>
              </v:rect>
              <v:rect id="Rectangle 100322" o:spid="_x0000_s1068" style="position:absolute;left:6361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WHsMA&#10;AADfAAAADwAAAGRycy9kb3ducmV2LnhtbERPW2vCMBR+F/wP4Qh702QdDK1Gkc2hj97A7e3QHNuy&#10;5qQ00Xb79UYQfPz47rNFZytxpcaXjjW8jhQI4syZknMNx8PXcAzCB2SDlWPS8EceFvN+b4apcS3v&#10;6LoPuYgh7FPUUIRQp1L6rCCLfuRq4sidXWMxRNjk0jTYxnBbyUSpd2mx5NhQYE0fBWW/+4vVsB7X&#10;y++N+2/zavWzPm1Pk8/DJGj9MuiWUxCBuvAUP9wbE+cr9ZYkcP8TAc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sWHsMAAADfAAAADwAAAAAAAAAAAAAAAACYAgAAZHJzL2Rv&#10;d25yZXYueG1sUEsFBgAAAAAEAAQA9QAAAIgDAAAAAA==&#10;" filled="f" stroked="f">
                <v:textbox inset="0,0,0,0">
                  <w:txbxContent>
                    <w:p w:rsidR="00EA69F0" w:rsidRDefault="00175291">
                      <w:pPr>
                        <w:spacing w:after="0"/>
                      </w:pPr>
                      <w:r>
                        <w:fldChar w:fldCharType="begin"/>
                      </w:r>
                      <w:r>
                        <w:instrText xml:space="preserve"> NUMPAGES   \* MERGEFORMAT </w:instrText>
                      </w:r>
                      <w:r>
                        <w:fldChar w:fldCharType="separate"/>
                      </w:r>
                      <w:r w:rsidR="00EA69F0" w:rsidRPr="00AD52BD">
                        <w:rPr>
                          <w:noProof/>
                          <w:sz w:val="18"/>
                        </w:rPr>
                        <w:t>100</w:t>
                      </w:r>
                      <w:r>
                        <w:rPr>
                          <w:noProof/>
                          <w:sz w:val="18"/>
                        </w:rPr>
                        <w:fldChar w:fldCharType="end"/>
                      </w:r>
                    </w:p>
                  </w:txbxContent>
                </v:textbox>
              </v:rect>
              <v:rect id="Rectangle 100323" o:spid="_x0000_s1069" style="position:absolute;left:64830;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hcQA&#10;AADfAAAADwAAAGRycy9kb3ducmV2LnhtbERPXWvCMBR9H+w/hDvwbSZTEK2NIttEH50K6tuluWvL&#10;mpvSxLb6681gsMfD+U6Xva1ES40vHWt4GyoQxJkzJecajof16xSED8gGK8ek4UYelovnpxQT4zr+&#10;onYfchFD2CeooQihTqT0WUEW/dDVxJH7do3FEGGTS9NgF8NtJUdKTaTFkmNDgTW9F5T97K9Ww2Za&#10;r85bd+/y6vOyOe1Os4/DLGg9eOlXcxCB+vAv/nNvTZyv1Hg0ht8/EY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s4XEAAAA3wAAAA8AAAAAAAAAAAAAAAAAmAIAAGRycy9k&#10;b3ducmV2LnhtbFBLBQYAAAAABAAEAPUAAACJAwAAAAA=&#10;" filled="f" stroked="f">
                <v:textbox inset="0,0,0,0">
                  <w:txbxContent>
                    <w:p w:rsidR="00EA69F0" w:rsidRDefault="00EA69F0">
                      <w:pPr>
                        <w:spacing w:after="0"/>
                      </w:pPr>
                      <w:r>
                        <w:t xml:space="preserve"> </w:t>
                      </w:r>
                    </w:p>
                  </w:txbxContent>
                </v:textbox>
              </v:rect>
              <v:rect id="Rectangle 100324" o:spid="_x0000_s1070" style="position:absolute;left:65227;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r8cQA&#10;AADfAAAADwAAAGRycy9kb3ducmV2LnhtbERPXWvCMBR9H+w/hDvwbSbTMbQ2ikxFH50OOt8uzbUt&#10;Njelibbbr1+EwR4P5ztd9LYWN2p95VjDy1CBIM6dqbjQ8HncPE9A+IBssHZMGr7Jw2L++JBiYlzH&#10;H3Q7hELEEPYJaihDaBIpfV6SRT90DXHkzq61GCJsC2la7GK4reVIqTdpseLYUGJD7yXll8PVathO&#10;muXXzv10Rb0+bbN9Nl0dp0HrwVO/nIEI1Id/8Z97Z+J8pcajV7j/iQD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eK/HEAAAA3wAAAA8AAAAAAAAAAAAAAAAAmAIAAGRycy9k&#10;b3ducmV2LnhtbFBLBQYAAAAABAAEAPUAAACJAwAAAAA=&#10;" filled="f" stroked="f">
                <v:textbox inset="0,0,0,0">
                  <w:txbxContent>
                    <w:p w:rsidR="00EA69F0" w:rsidRDefault="00EA69F0">
                      <w:pPr>
                        <w:spacing w:after="0"/>
                      </w:pPr>
                      <w:r>
                        <w:t xml:space="preserve"> </w:t>
                      </w:r>
                    </w:p>
                  </w:txbxContent>
                </v:textbox>
              </v:rect>
              <v:shape id="Shape 105017" o:spid="_x0000_s1071" style="position:absolute;left:12392;top:591;width:52621;height:122;visibility:visible;mso-wrap-style:square;v-text-anchor:top" coordsize="52621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4gcEA&#10;AADfAAAADwAAAGRycy9kb3ducmV2LnhtbERPXWvCMBR9H/gfwh34NhMFN+mMMgWlj10te75rrk1Z&#10;c1OaqHW/fhkM9ng43+vt6DpxpSG0njXMZwoEce1Ny42G6nR4WoEIEdlg55k03CnAdjN5WGNm/I3f&#10;6VrGRqQQDhlqsDH2mZShtuQwzHxPnLizHxzGBIdGmgFvKdx1cqHUs3TYcmqw2NPeUv1VXlyascvP&#10;trxX3x/5Z4EXjMfCFk7r6eP49goi0hj/xX/u3CSfWqr5C/z+SQD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COIHBAAAA3wAAAA8AAAAAAAAAAAAAAAAAmAIAAGRycy9kb3du&#10;cmV2LnhtbFBLBQYAAAAABAAEAPUAAACGAwAAAAA=&#10;" path="m,l5262118,r,12192l,12192,,e" fillcolor="#404040" stroked="f" strokeweight="0">
                <v:stroke miterlimit="83231f" joinstyle="miter"/>
                <v:path arrowok="t" textboxrect="0,0,5262118,12192"/>
              </v:shape>
              <v:rect id="Rectangle 100325" o:spid="_x0000_s1072" style="position:absolute;left:12575;top:3190;width:461;height:1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KOasQA&#10;AADfAAAADwAAAGRycy9kb3ducmV2LnhtbERPXWvCMBR9H+w/hDvwbSZTNrQ2ikxFH50OOt8uzbUt&#10;Njelibbbr1+EwR4P5ztd9LYWN2p95VjDy1CBIM6dqbjQ8HncPE9A+IBssHZMGr7Jw2L++JBiYlzH&#10;H3Q7hELEEPYJaihDaBIpfV6SRT90DXHkzq61GCJsC2la7GK4reVIqTdpseLYUGJD7yXll8PVathO&#10;muXXzv10Rb0+bbN9Nl0dp0HrwVO/nIEI1Id/8Z97Z+J8pcajV7j/iQD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jmrEAAAA3wAAAA8AAAAAAAAAAAAAAAAAmAIAAGRycy9k&#10;b3ducmV2LnhtbFBLBQYAAAAABAAEAPUAAACJAwAAAAA=&#10;" filled="f" stroked="f">
                <v:textbox inset="0,0,0,0">
                  <w:txbxContent>
                    <w:p w:rsidR="00EA69F0" w:rsidRDefault="00EA69F0">
                      <w:pPr>
                        <w:spacing w:after="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316" o:spid="_x0000_s1073" type="#_x0000_t75" style="position:absolute;width:12816;height:4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qt0vBAAAA3wAAAA8AAABkcnMvZG93bnJldi54bWxET11rwjAUfR/sP4Q72NtM6qBIZxRRHHuc&#10;usEeL8m1LTY3JYm2/nszEHw8nO/5cnSduFCIrWcNxUSBIDbetlxr+Dls32YgYkK22HkmDVeKsFw8&#10;P82xsn7gHV32qRY5hGOFGpqU+krKaBpyGCe+J87c0QeHKcNQSxtwyOGuk1OlSumw5dzQYE/rhsxp&#10;f3Ya4m889/VB/X0OG/M9LboyGCy1fn0ZVx8gEo3pIb67v2yer9R7UcL/nwxALm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qt0vBAAAA3wAAAA8AAAAAAAAAAAAAAAAAnwIA&#10;AGRycy9kb3ducmV2LnhtbFBLBQYAAAAABAAEAPcAAACNAwAAAAA=&#10;">
                <v:imagedata r:id="rId2" o:title=""/>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Default="00EA69F0">
    <w:pPr>
      <w:spacing w:after="0"/>
    </w:pPr>
    <w:r>
      <w:rPr>
        <w:rFonts w:ascii="Calibri" w:eastAsia="Calibri" w:hAnsi="Calibri" w:cs="Calibri"/>
        <w:noProof/>
        <w:lang w:bidi="ar-SA"/>
      </w:rPr>
      <mc:AlternateContent>
        <mc:Choice Requires="wpg">
          <w:drawing>
            <wp:anchor distT="0" distB="0" distL="114300" distR="114300" simplePos="0" relativeHeight="251676672" behindDoc="0" locked="0" layoutInCell="1" allowOverlap="1" wp14:anchorId="114A6ECA" wp14:editId="6F88E890">
              <wp:simplePos x="0" y="0"/>
              <wp:positionH relativeFrom="page">
                <wp:posOffset>571500</wp:posOffset>
              </wp:positionH>
              <wp:positionV relativeFrom="page">
                <wp:posOffset>9165336</wp:posOffset>
              </wp:positionV>
              <wp:extent cx="6561137" cy="470916"/>
              <wp:effectExtent l="0" t="0" r="0" b="0"/>
              <wp:wrapSquare wrapText="bothSides"/>
              <wp:docPr id="100283" name="Group 100283"/>
              <wp:cNvGraphicFramePr/>
              <a:graphic xmlns:a="http://schemas.openxmlformats.org/drawingml/2006/main">
                <a:graphicData uri="http://schemas.microsoft.com/office/word/2010/wordprocessingGroup">
                  <wpg:wgp>
                    <wpg:cNvGrpSpPr/>
                    <wpg:grpSpPr>
                      <a:xfrm>
                        <a:off x="0" y="0"/>
                        <a:ext cx="6561137" cy="470916"/>
                        <a:chOff x="0" y="0"/>
                        <a:chExt cx="6561137" cy="470916"/>
                      </a:xfrm>
                    </wpg:grpSpPr>
                    <wps:wsp>
                      <wps:cNvPr id="100286" name="Rectangle 100286"/>
                      <wps:cNvSpPr/>
                      <wps:spPr>
                        <a:xfrm>
                          <a:off x="1257554"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287" name="Rectangle 100287"/>
                      <wps:cNvSpPr/>
                      <wps:spPr>
                        <a:xfrm>
                          <a:off x="5792470" y="123746"/>
                          <a:ext cx="371990" cy="148827"/>
                        </a:xfrm>
                        <a:prstGeom prst="rect">
                          <a:avLst/>
                        </a:prstGeom>
                        <a:ln>
                          <a:noFill/>
                        </a:ln>
                      </wps:spPr>
                      <wps:txbx>
                        <w:txbxContent>
                          <w:p w:rsidR="00EA69F0" w:rsidRDefault="00EA69F0">
                            <w:pPr>
                              <w:spacing w:after="0"/>
                            </w:pPr>
                            <w:r>
                              <w:rPr>
                                <w:sz w:val="18"/>
                              </w:rPr>
                              <w:t xml:space="preserve">Page </w:t>
                            </w:r>
                          </w:p>
                        </w:txbxContent>
                      </wps:txbx>
                      <wps:bodyPr horzOverflow="overflow" vert="horz" lIns="0" tIns="0" rIns="0" bIns="0" rtlCol="0">
                        <a:noAutofit/>
                      </wps:bodyPr>
                    </wps:wsp>
                    <wps:wsp>
                      <wps:cNvPr id="100288" name="Rectangle 100288"/>
                      <wps:cNvSpPr/>
                      <wps:spPr>
                        <a:xfrm>
                          <a:off x="6073140" y="123746"/>
                          <a:ext cx="163015" cy="148827"/>
                        </a:xfrm>
                        <a:prstGeom prst="rect">
                          <a:avLst/>
                        </a:prstGeom>
                        <a:ln>
                          <a:noFill/>
                        </a:ln>
                      </wps:spPr>
                      <wps:txbx>
                        <w:txbxContent>
                          <w:p w:rsidR="00EA69F0" w:rsidRDefault="00EA69F0">
                            <w:pPr>
                              <w:spacing w:after="0"/>
                            </w:pPr>
                            <w:r>
                              <w:rPr>
                                <w:sz w:val="20"/>
                              </w:rPr>
                              <w:fldChar w:fldCharType="begin"/>
                            </w:r>
                            <w:r>
                              <w:instrText xml:space="preserve"> PAGE   \* MERGEFORMAT </w:instrText>
                            </w:r>
                            <w:r>
                              <w:rPr>
                                <w:sz w:val="20"/>
                              </w:rPr>
                              <w:fldChar w:fldCharType="separate"/>
                            </w:r>
                            <w:r w:rsidRPr="00E253B7">
                              <w:rPr>
                                <w:noProof/>
                                <w:sz w:val="18"/>
                              </w:rPr>
                              <w:t>8</w:t>
                            </w:r>
                            <w:r>
                              <w:rPr>
                                <w:sz w:val="18"/>
                              </w:rPr>
                              <w:fldChar w:fldCharType="end"/>
                            </w:r>
                          </w:p>
                        </w:txbxContent>
                      </wps:txbx>
                      <wps:bodyPr horzOverflow="overflow" vert="horz" lIns="0" tIns="0" rIns="0" bIns="0" rtlCol="0">
                        <a:noAutofit/>
                      </wps:bodyPr>
                    </wps:wsp>
                    <wps:wsp>
                      <wps:cNvPr id="100289" name="Rectangle 100289"/>
                      <wps:cNvSpPr/>
                      <wps:spPr>
                        <a:xfrm>
                          <a:off x="6195060"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290" name="Rectangle 100290"/>
                      <wps:cNvSpPr/>
                      <wps:spPr>
                        <a:xfrm>
                          <a:off x="6227064" y="123746"/>
                          <a:ext cx="177406" cy="148827"/>
                        </a:xfrm>
                        <a:prstGeom prst="rect">
                          <a:avLst/>
                        </a:prstGeom>
                        <a:ln>
                          <a:noFill/>
                        </a:ln>
                      </wps:spPr>
                      <wps:txbx>
                        <w:txbxContent>
                          <w:p w:rsidR="00EA69F0" w:rsidRDefault="00EA69F0">
                            <w:pPr>
                              <w:spacing w:after="0"/>
                            </w:pPr>
                            <w:r>
                              <w:rPr>
                                <w:sz w:val="18"/>
                              </w:rPr>
                              <w:t xml:space="preserve">of </w:t>
                            </w:r>
                          </w:p>
                        </w:txbxContent>
                      </wps:txbx>
                      <wps:bodyPr horzOverflow="overflow" vert="horz" lIns="0" tIns="0" rIns="0" bIns="0" rtlCol="0">
                        <a:noAutofit/>
                      </wps:bodyPr>
                    </wps:wsp>
                    <wps:wsp>
                      <wps:cNvPr id="100291" name="Rectangle 100291"/>
                      <wps:cNvSpPr/>
                      <wps:spPr>
                        <a:xfrm>
                          <a:off x="6361176" y="123746"/>
                          <a:ext cx="163015" cy="148827"/>
                        </a:xfrm>
                        <a:prstGeom prst="rect">
                          <a:avLst/>
                        </a:prstGeom>
                        <a:ln>
                          <a:noFill/>
                        </a:ln>
                      </wps:spPr>
                      <wps:txbx>
                        <w:txbxContent>
                          <w:p w:rsidR="00EA69F0" w:rsidRDefault="00175291">
                            <w:pPr>
                              <w:spacing w:after="0"/>
                            </w:pPr>
                            <w:r>
                              <w:fldChar w:fldCharType="begin"/>
                            </w:r>
                            <w:r>
                              <w:instrText xml:space="preserve"> NUMPAGES   \* MERGEFORMAT </w:instrText>
                            </w:r>
                            <w:r>
                              <w:fldChar w:fldCharType="separate"/>
                            </w:r>
                            <w:r w:rsidR="00EA69F0" w:rsidRPr="00E253B7">
                              <w:rPr>
                                <w:noProof/>
                                <w:sz w:val="18"/>
                              </w:rPr>
                              <w:t>8</w:t>
                            </w:r>
                            <w:r>
                              <w:rPr>
                                <w:noProof/>
                                <w:sz w:val="18"/>
                              </w:rPr>
                              <w:fldChar w:fldCharType="end"/>
                            </w:r>
                          </w:p>
                        </w:txbxContent>
                      </wps:txbx>
                      <wps:bodyPr horzOverflow="overflow" vert="horz" lIns="0" tIns="0" rIns="0" bIns="0" rtlCol="0">
                        <a:noAutofit/>
                      </wps:bodyPr>
                    </wps:wsp>
                    <wps:wsp>
                      <wps:cNvPr id="100292" name="Rectangle 100292"/>
                      <wps:cNvSpPr/>
                      <wps:spPr>
                        <a:xfrm>
                          <a:off x="6483096"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0293" name="Rectangle 100293"/>
                      <wps:cNvSpPr/>
                      <wps:spPr>
                        <a:xfrm>
                          <a:off x="6522720"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5016" name="Shape 105016"/>
                      <wps:cNvSpPr/>
                      <wps:spPr>
                        <a:xfrm>
                          <a:off x="1239266" y="59131"/>
                          <a:ext cx="5262118" cy="12192"/>
                        </a:xfrm>
                        <a:custGeom>
                          <a:avLst/>
                          <a:gdLst/>
                          <a:ahLst/>
                          <a:cxnLst/>
                          <a:rect l="0" t="0" r="0" b="0"/>
                          <a:pathLst>
                            <a:path w="5262118" h="12192">
                              <a:moveTo>
                                <a:pt x="0" y="0"/>
                              </a:moveTo>
                              <a:lnTo>
                                <a:pt x="5262118" y="0"/>
                              </a:lnTo>
                              <a:lnTo>
                                <a:pt x="5262118" y="12192"/>
                              </a:lnTo>
                              <a:lnTo>
                                <a:pt x="0" y="12192"/>
                              </a:lnTo>
                              <a:lnTo>
                                <a:pt x="0" y="0"/>
                              </a:lnTo>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0294" name="Rectangle 100294"/>
                      <wps:cNvSpPr/>
                      <wps:spPr>
                        <a:xfrm>
                          <a:off x="1257554" y="319086"/>
                          <a:ext cx="46096" cy="164702"/>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pic:pic xmlns:pic="http://schemas.openxmlformats.org/drawingml/2006/picture">
                      <pic:nvPicPr>
                        <pic:cNvPr id="100285" name="Picture 100285"/>
                        <pic:cNvPicPr/>
                      </pic:nvPicPr>
                      <pic:blipFill>
                        <a:blip r:embed="rId1"/>
                        <a:stretch>
                          <a:fillRect/>
                        </a:stretch>
                      </pic:blipFill>
                      <pic:spPr>
                        <a:xfrm>
                          <a:off x="0" y="0"/>
                          <a:ext cx="1281684" cy="470916"/>
                        </a:xfrm>
                        <a:prstGeom prst="rect">
                          <a:avLst/>
                        </a:prstGeom>
                      </pic:spPr>
                    </pic:pic>
                  </wpg:wgp>
                </a:graphicData>
              </a:graphic>
            </wp:anchor>
          </w:drawing>
        </mc:Choice>
        <mc:Fallback>
          <w:pict>
            <v:group w14:anchorId="114A6ECA" id="Group 100283" o:spid="_x0000_s1074" style="position:absolute;margin-left:45pt;margin-top:721.7pt;width:516.6pt;height:37.1pt;z-index:251676672;mso-position-horizontal-relative:page;mso-position-vertical-relative:page" coordsize="65611,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">
              <v:rect id="Rectangle 100286" o:spid="_x0000_s1075" style="position:absolute;left:12575;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AusMA&#10;AADfAAAADwAAAGRycy9kb3ducmV2LnhtbERPy4rCMBTdD/gP4QruxkQXUjtGEXXQpY8BZ3aX5toW&#10;m5vSZGz1683AgMvDec8Wna3EjRpfOtYwGioQxJkzJecavk6f7wkIH5ANVo5Jw508LOa9txmmxrV8&#10;oNsx5CKGsE9RQxFCnUrps4Is+qGriSN3cY3FEGGTS9NgG8NtJcdKTaTFkmNDgTWtCsqux1+rYZvU&#10;y++de7R5tfnZnvfn6fo0DVoP+t3yA0SgLrzE/+6difOVGicT+PsTA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AusMAAADfAAAADwAAAAAAAAAAAAAAAACYAgAAZHJzL2Rv&#10;d25yZXYueG1sUEsFBgAAAAAEAAQA9QAAAIgDAAAAAA==&#10;" filled="f" stroked="f">
                <v:textbox inset="0,0,0,0">
                  <w:txbxContent>
                    <w:p w:rsidR="00EA69F0" w:rsidRDefault="00EA69F0">
                      <w:pPr>
                        <w:spacing w:after="0"/>
                      </w:pPr>
                      <w:r>
                        <w:rPr>
                          <w:sz w:val="18"/>
                        </w:rPr>
                        <w:t xml:space="preserve"> </w:t>
                      </w:r>
                    </w:p>
                  </w:txbxContent>
                </v:textbox>
              </v:rect>
              <v:rect id="Rectangle 100287" o:spid="_x0000_s1076" style="position:absolute;left:57924;top:1237;width:372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lIcQA&#10;AADfAAAADwAAAGRycy9kb3ducmV2LnhtbERPz2vCMBS+D/wfwhN2m4keXK1GEZ3ocVNBvT2aZ1ts&#10;XkqT2W5//TIQPH58v2eLzlbiTo0vHWsYDhQI4syZknMNx8PmLQHhA7LByjFp+CEPi3nvZYapcS1/&#10;0X0fchFD2KeooQihTqX0WUEW/cDVxJG7usZiiLDJpWmwjeG2kiOlxtJiybGhwJpWBWW3/bfVsE3q&#10;5Xnnftu8+rhsT5+nyfowCVq/9rvlFESgLjzFD/fOxPlKjZJ3+P8TA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L5SHEAAAA3wAAAA8AAAAAAAAAAAAAAAAAmAIAAGRycy9k&#10;b3ducmV2LnhtbFBLBQYAAAAABAAEAPUAAACJAwAAAAA=&#10;" filled="f" stroked="f">
                <v:textbox inset="0,0,0,0">
                  <w:txbxContent>
                    <w:p w:rsidR="00EA69F0" w:rsidRDefault="00EA69F0">
                      <w:pPr>
                        <w:spacing w:after="0"/>
                      </w:pPr>
                      <w:r>
                        <w:rPr>
                          <w:sz w:val="18"/>
                        </w:rPr>
                        <w:t xml:space="preserve">Page </w:t>
                      </w:r>
                    </w:p>
                  </w:txbxContent>
                </v:textbox>
              </v:rect>
              <v:rect id="Rectangle 100288" o:spid="_x0000_s1077" style="position:absolute;left:6073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xU8QA&#10;AADfAAAADwAAAGRycy9kb3ducmV2LnhtbERPS2vCQBC+F/wPyxS81d16KDF1FakteqwPsL0N2WkS&#10;mp0N2a2J/fXOQfD48b3ny8E36kxdrANbeJ4YUMRFcDWXFo6Hj6cMVEzIDpvAZOFCEZaL0cMccxd6&#10;3tF5n0olIRxztFCl1OZax6Iij3ESWmLhfkLnMQnsSu067CXcN3pqzIv2WLM0VNjSW0XF7/7PW9hk&#10;7eprG/77snn/3pw+T7P1YZasHT8Oq1dQiYZ0F9/cWyfzjZlmMlj+CAC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UcVPEAAAA3wAAAA8AAAAAAAAAAAAAAAAAmAIAAGRycy9k&#10;b3ducmV2LnhtbFBLBQYAAAAABAAEAPUAAACJAwAAAAA=&#10;" filled="f" stroked="f">
                <v:textbox inset="0,0,0,0">
                  <w:txbxContent>
                    <w:p w:rsidR="00EA69F0" w:rsidRDefault="00EA69F0">
                      <w:pPr>
                        <w:spacing w:after="0"/>
                      </w:pPr>
                      <w:r>
                        <w:rPr>
                          <w:sz w:val="20"/>
                        </w:rPr>
                        <w:fldChar w:fldCharType="begin"/>
                      </w:r>
                      <w:r>
                        <w:instrText xml:space="preserve"> PAGE   \* MERGEFORMAT </w:instrText>
                      </w:r>
                      <w:r>
                        <w:rPr>
                          <w:sz w:val="20"/>
                        </w:rPr>
                        <w:fldChar w:fldCharType="separate"/>
                      </w:r>
                      <w:r w:rsidRPr="00E253B7">
                        <w:rPr>
                          <w:noProof/>
                          <w:sz w:val="18"/>
                        </w:rPr>
                        <w:t>8</w:t>
                      </w:r>
                      <w:r>
                        <w:rPr>
                          <w:sz w:val="18"/>
                        </w:rPr>
                        <w:fldChar w:fldCharType="end"/>
                      </w:r>
                    </w:p>
                  </w:txbxContent>
                </v:textbox>
              </v:rect>
              <v:rect id="Rectangle 100289" o:spid="_x0000_s1078" style="position:absolute;left:61950;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UyMMA&#10;AADfAAAADwAAAGRycy9kb3ducmV2LnhtbERPz2vCMBS+C/4P4Q28aTIP0nZGkanocVPB7fZo3tqy&#10;5qU00db99YsgePz4fs+Xva3FlVpfOdbwOlEgiHNnKi40nI7bcQLCB2SDtWPScCMPy8VwMMfMuI4/&#10;6XoIhYgh7DPUUIbQZFL6vCSLfuIa4sj9uNZiiLAtpGmxi+G2llOlZtJixbGhxIbeS8p/DxerYZc0&#10;q6+9++uKevO9O3+c0/UxDVqPXvrVG4hAfXiKH+69ifOVmiYp3P9EAH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UyMMAAADfAAAADwAAAAAAAAAAAAAAAACYAgAAZHJzL2Rv&#10;d25yZXYueG1sUEsFBgAAAAAEAAQA9QAAAIgDAAAAAA==&#10;" filled="f" stroked="f">
                <v:textbox inset="0,0,0,0">
                  <w:txbxContent>
                    <w:p w:rsidR="00EA69F0" w:rsidRDefault="00EA69F0">
                      <w:pPr>
                        <w:spacing w:after="0"/>
                      </w:pPr>
                      <w:r>
                        <w:rPr>
                          <w:sz w:val="18"/>
                        </w:rPr>
                        <w:t xml:space="preserve"> </w:t>
                      </w:r>
                    </w:p>
                  </w:txbxContent>
                </v:textbox>
              </v:rect>
              <v:rect id="Rectangle 100290" o:spid="_x0000_s1079" style="position:absolute;left:62270;top:1237;width:1774;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vriMQA&#10;AADfAAAADwAAAGRycy9kb3ducmV2LnhtbERPS2vCQBC+C/6HZQredLceikldRWqLHusDbG9DdpqE&#10;ZmdDdmtif71zKPT48b2X68E36kpdrANbeJwZUMRFcDWXFs6nt+kCVEzIDpvAZOFGEdar8WiJuQs9&#10;H+h6TKWSEI45WqhSanOtY1GRxzgLLbFwX6HzmAR2pXYd9hLuGz035kl7rFkaKmzppaLi+/jjLewW&#10;7eZjH377snn93F3eL9n2lCVrJw/D5hlUoiH9i//ceyfzjZln8kD+CAC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64jEAAAA3wAAAA8AAAAAAAAAAAAAAAAAmAIAAGRycy9k&#10;b3ducmV2LnhtbFBLBQYAAAAABAAEAPUAAACJAwAAAAA=&#10;" filled="f" stroked="f">
                <v:textbox inset="0,0,0,0">
                  <w:txbxContent>
                    <w:p w:rsidR="00EA69F0" w:rsidRDefault="00EA69F0">
                      <w:pPr>
                        <w:spacing w:after="0"/>
                      </w:pPr>
                      <w:r>
                        <w:rPr>
                          <w:sz w:val="18"/>
                        </w:rPr>
                        <w:t xml:space="preserve">of </w:t>
                      </w:r>
                    </w:p>
                  </w:txbxContent>
                </v:textbox>
              </v:rect>
              <v:rect id="Rectangle 100291" o:spid="_x0000_s1080" style="position:absolute;left:6361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OE8QA&#10;AADfAAAADwAAAGRycy9kb3ducmV2LnhtbERPz2vCMBS+D/wfwhN2m4kehu1Mi+iGHp0KutujebbF&#10;5qU0me3865fBwOPH93uRD7YRN+p87VjDdKJAEBfO1FxqOB4+XuYgfEA22DgmDT/kIc9GTwtMjev5&#10;k277UIoYwj5FDVUIbSqlLyqy6CeuJY7cxXUWQ4RdKU2HfQy3jZwp9Sot1hwbKmxpVVFx3X9bDZt5&#10;uzxv3b0vm/evzWl3StaHJGj9PB6WbyACDeEh/ndvTZyv1CyZwt+fC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3ThPEAAAA3wAAAA8AAAAAAAAAAAAAAAAAmAIAAGRycy9k&#10;b3ducmV2LnhtbFBLBQYAAAAABAAEAPUAAACJAwAAAAA=&#10;" filled="f" stroked="f">
                <v:textbox inset="0,0,0,0">
                  <w:txbxContent>
                    <w:p w:rsidR="00EA69F0" w:rsidRDefault="00175291">
                      <w:pPr>
                        <w:spacing w:after="0"/>
                      </w:pPr>
                      <w:r>
                        <w:fldChar w:fldCharType="begin"/>
                      </w:r>
                      <w:r>
                        <w:instrText xml:space="preserve"> NUMPAGES   \* MERGEFORMAT </w:instrText>
                      </w:r>
                      <w:r>
                        <w:fldChar w:fldCharType="separate"/>
                      </w:r>
                      <w:r w:rsidR="00EA69F0" w:rsidRPr="00E253B7">
                        <w:rPr>
                          <w:noProof/>
                          <w:sz w:val="18"/>
                        </w:rPr>
                        <w:t>8</w:t>
                      </w:r>
                      <w:r>
                        <w:rPr>
                          <w:noProof/>
                          <w:sz w:val="18"/>
                        </w:rPr>
                        <w:fldChar w:fldCharType="end"/>
                      </w:r>
                    </w:p>
                  </w:txbxContent>
                </v:textbox>
              </v:rect>
              <v:rect id="Rectangle 100292" o:spid="_x0000_s1081" style="position:absolute;left:64830;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QZMQA&#10;AADfAAAADwAAAGRycy9kb3ducmV2LnhtbERPz2vCMBS+C/4P4Q28abIehu2MpUxFj04HbrdH89aW&#10;NS+lyWz1r18Ggx0/vt+rfLStuFLvG8caHhcKBHHpTMOVhrfzbr4E4QOywdYxabiRh3w9nawwM27g&#10;V7qeQiViCPsMNdQhdJmUvqzJol+4jjhyn663GCLsK2l6HGK4bWWi1JO02HBsqLGjl5rKr9O31bBf&#10;dsX7wd2Hqt1+7C/HS7o5p0Hr2cNYPIMINIZ/8Z/7YOJ8pZI0gd8/EY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0GTEAAAA3wAAAA8AAAAAAAAAAAAAAAAAmAIAAGRycy9k&#10;b3ducmV2LnhtbFBLBQYAAAAABAAEAPUAAACJAwAAAAA=&#10;" filled="f" stroked="f">
                <v:textbox inset="0,0,0,0">
                  <w:txbxContent>
                    <w:p w:rsidR="00EA69F0" w:rsidRDefault="00EA69F0">
                      <w:pPr>
                        <w:spacing w:after="0"/>
                      </w:pPr>
                      <w:r>
                        <w:t xml:space="preserve"> </w:t>
                      </w:r>
                    </w:p>
                  </w:txbxContent>
                </v:textbox>
              </v:rect>
              <v:rect id="Rectangle 100293" o:spid="_x0000_s1082" style="position:absolute;left:65227;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1/8MA&#10;AADfAAAADwAAAGRycy9kb3ducmV2LnhtbERPy4rCMBTdC/5DuMLsNBkHxFajyDzQpS9wZndprm2Z&#10;5qY0Gdvx640guDyc93zZ2UpcqPGlYw2vIwWCOHOm5FzD8fA1nILwAdlg5Zg0/JOH5aLfm2NqXMs7&#10;uuxDLmII+xQ1FCHUqZQ+K8iiH7maOHJn11gMETa5NA22MdxWcqzURFosOTYUWNN7Qdnv/s9qWE/r&#10;1ffGXdu8+vxZn7an5OOQBK1fBt1qBiJQF57ih3tj4nylxskb3P9EAH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l1/8MAAADfAAAADwAAAAAAAAAAAAAAAACYAgAAZHJzL2Rv&#10;d25yZXYueG1sUEsFBgAAAAAEAAQA9QAAAIgDAAAAAA==&#10;" filled="f" stroked="f">
                <v:textbox inset="0,0,0,0">
                  <w:txbxContent>
                    <w:p w:rsidR="00EA69F0" w:rsidRDefault="00EA69F0">
                      <w:pPr>
                        <w:spacing w:after="0"/>
                      </w:pPr>
                      <w:r>
                        <w:t xml:space="preserve"> </w:t>
                      </w:r>
                    </w:p>
                  </w:txbxContent>
                </v:textbox>
              </v:rect>
              <v:shape id="Shape 105016" o:spid="_x0000_s1083" style="position:absolute;left:12392;top:591;width:52621;height:122;visibility:visible;mso-wrap-style:square;v-text-anchor:top" coordsize="52621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dGsEA&#10;AADfAAAADwAAAGRycy9kb3ducmV2LnhtbERPXWvCMBR9H+w/hDvwbSYOFOmMsgmOPnZVfL4216as&#10;uSlN1OqvNwPBx8P5XqwG14oz9aHxrGEyViCIK28arjXstpv3OYgQkQ22nknDlQKslq8vC8yMv/Av&#10;nctYixTCIUMNNsYukzJUlhyGse+IE3f0vcOYYF9L0+MlhbtWfig1kw4bTg0WO1pbqv7Kk0szvvOj&#10;La+72z4/FHjC+FPYwmk9ehu+PkFEGuJT/HDnJvnUVE1m8P8nAZ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OnRrBAAAA3wAAAA8AAAAAAAAAAAAAAAAAmAIAAGRycy9kb3du&#10;cmV2LnhtbFBLBQYAAAAABAAEAPUAAACGAwAAAAA=&#10;" path="m,l5262118,r,12192l,12192,,e" fillcolor="#404040" stroked="f" strokeweight="0">
                <v:stroke miterlimit="83231f" joinstyle="miter"/>
                <v:path arrowok="t" textboxrect="0,0,5262118,12192"/>
              </v:shape>
              <v:rect id="Rectangle 100294" o:spid="_x0000_s1084" style="position:absolute;left:12575;top:3190;width:461;height:1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ti8MA&#10;AADfAAAADwAAAGRycy9kb3ducmV2LnhtbERPy4rCMBTdC/5DuMLsNBkZxFajyDzQpS9wZndprm2Z&#10;5qY0Gdvx640guDyc93zZ2UpcqPGlYw2vIwWCOHOm5FzD8fA1nILwAdlg5Zg0/JOH5aLfm2NqXMs7&#10;uuxDLmII+xQ1FCHUqZQ+K8iiH7maOHJn11gMETa5NA22MdxWcqzURFosOTYUWNN7Qdnv/s9qWE/r&#10;1ffGXdu8+vxZn7an5OOQBK1fBt1qBiJQF57ih3tj4nylxskb3P9EAH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Dti8MAAADfAAAADwAAAAAAAAAAAAAAAACYAgAAZHJzL2Rv&#10;d25yZXYueG1sUEsFBgAAAAAEAAQA9QAAAIgDAAAAAA==&#10;" filled="f" stroked="f">
                <v:textbox inset="0,0,0,0">
                  <w:txbxContent>
                    <w:p w:rsidR="00EA69F0" w:rsidRDefault="00EA69F0">
                      <w:pPr>
                        <w:spacing w:after="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85" o:spid="_x0000_s1085" type="#_x0000_t75" style="position:absolute;width:12816;height:4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TsybBAAAA3wAAAA8AAABkcnMvZG93bnJldi54bWxET1trwjAUfhf2H8IZ7E0TCxbpjCIbGz7O&#10;y2CPh+SsLTYnJYm2+/eLIPj48d1Xm9F14kohtp41zGcKBLHxtuVaw+n4MV2CiAnZYueZNPxRhM36&#10;abLCyvqB93Q9pFrkEI4VamhS6ispo2nIYZz5njhzvz44TBmGWtqAQw53nSyUKqXDlnNDgz29NWTO&#10;h4vTEL/jpa+P6udzeDdfxbwrg8FS65fncfsKItGYHuK7e2fzfKWK5QJufzIAuf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TsybBAAAA3wAAAA8AAAAAAAAAAAAAAAAAnwIA&#10;AGRycy9kb3ducmV2LnhtbFBLBQYAAAAABAAEAPcAAACNAwAAAAA=&#10;">
                <v:imagedata r:id="rId2" o:title=""/>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Default="00EA69F0">
    <w:pPr>
      <w:spacing w:after="0"/>
    </w:pPr>
    <w:r>
      <w:rPr>
        <w:rFonts w:ascii="Calibri" w:eastAsia="Calibri" w:hAnsi="Calibri" w:cs="Calibri"/>
        <w:noProof/>
        <w:lang w:bidi="ar-SA"/>
      </w:rPr>
      <mc:AlternateContent>
        <mc:Choice Requires="wpg">
          <w:drawing>
            <wp:anchor distT="0" distB="0" distL="114300" distR="114300" simplePos="0" relativeHeight="251677696" behindDoc="0" locked="0" layoutInCell="1" allowOverlap="1" wp14:anchorId="1763BCD6" wp14:editId="68500DB2">
              <wp:simplePos x="0" y="0"/>
              <wp:positionH relativeFrom="page">
                <wp:posOffset>571500</wp:posOffset>
              </wp:positionH>
              <wp:positionV relativeFrom="page">
                <wp:posOffset>9165336</wp:posOffset>
              </wp:positionV>
              <wp:extent cx="6561137" cy="470916"/>
              <wp:effectExtent l="0" t="0" r="0" b="0"/>
              <wp:wrapSquare wrapText="bothSides"/>
              <wp:docPr id="100252" name="Group 100252"/>
              <wp:cNvGraphicFramePr/>
              <a:graphic xmlns:a="http://schemas.openxmlformats.org/drawingml/2006/main">
                <a:graphicData uri="http://schemas.microsoft.com/office/word/2010/wordprocessingGroup">
                  <wpg:wgp>
                    <wpg:cNvGrpSpPr/>
                    <wpg:grpSpPr>
                      <a:xfrm>
                        <a:off x="0" y="0"/>
                        <a:ext cx="6561137" cy="470916"/>
                        <a:chOff x="0" y="0"/>
                        <a:chExt cx="6561137" cy="470916"/>
                      </a:xfrm>
                    </wpg:grpSpPr>
                    <wps:wsp>
                      <wps:cNvPr id="100255" name="Rectangle 100255"/>
                      <wps:cNvSpPr/>
                      <wps:spPr>
                        <a:xfrm>
                          <a:off x="1257554"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256" name="Rectangle 100256"/>
                      <wps:cNvSpPr/>
                      <wps:spPr>
                        <a:xfrm>
                          <a:off x="5792470" y="123746"/>
                          <a:ext cx="371990" cy="148827"/>
                        </a:xfrm>
                        <a:prstGeom prst="rect">
                          <a:avLst/>
                        </a:prstGeom>
                        <a:ln>
                          <a:noFill/>
                        </a:ln>
                      </wps:spPr>
                      <wps:txbx>
                        <w:txbxContent>
                          <w:p w:rsidR="00EA69F0" w:rsidRDefault="00EA69F0">
                            <w:pPr>
                              <w:spacing w:after="0"/>
                            </w:pPr>
                            <w:r>
                              <w:rPr>
                                <w:sz w:val="18"/>
                              </w:rPr>
                              <w:t xml:space="preserve">Page </w:t>
                            </w:r>
                          </w:p>
                        </w:txbxContent>
                      </wps:txbx>
                      <wps:bodyPr horzOverflow="overflow" vert="horz" lIns="0" tIns="0" rIns="0" bIns="0" rtlCol="0">
                        <a:noAutofit/>
                      </wps:bodyPr>
                    </wps:wsp>
                    <wps:wsp>
                      <wps:cNvPr id="100257" name="Rectangle 100257"/>
                      <wps:cNvSpPr/>
                      <wps:spPr>
                        <a:xfrm>
                          <a:off x="6073140" y="123746"/>
                          <a:ext cx="163015" cy="148827"/>
                        </a:xfrm>
                        <a:prstGeom prst="rect">
                          <a:avLst/>
                        </a:prstGeom>
                        <a:ln>
                          <a:noFill/>
                        </a:ln>
                      </wps:spPr>
                      <wps:txbx>
                        <w:txbxContent>
                          <w:p w:rsidR="00EA69F0" w:rsidRDefault="00EA69F0">
                            <w:pPr>
                              <w:spacing w:after="0"/>
                            </w:pPr>
                            <w:r>
                              <w:rPr>
                                <w:sz w:val="20"/>
                              </w:rPr>
                              <w:fldChar w:fldCharType="begin"/>
                            </w:r>
                            <w:r>
                              <w:instrText xml:space="preserve"> PAGE   \* MERGEFORMAT </w:instrText>
                            </w:r>
                            <w:r>
                              <w:rPr>
                                <w:sz w:val="20"/>
                              </w:rPr>
                              <w:fldChar w:fldCharType="separate"/>
                            </w:r>
                            <w:r w:rsidRPr="00AD52BD">
                              <w:rPr>
                                <w:noProof/>
                                <w:sz w:val="18"/>
                              </w:rPr>
                              <w:t>100</w:t>
                            </w:r>
                            <w:r>
                              <w:rPr>
                                <w:sz w:val="18"/>
                              </w:rPr>
                              <w:fldChar w:fldCharType="end"/>
                            </w:r>
                          </w:p>
                        </w:txbxContent>
                      </wps:txbx>
                      <wps:bodyPr horzOverflow="overflow" vert="horz" lIns="0" tIns="0" rIns="0" bIns="0" rtlCol="0">
                        <a:noAutofit/>
                      </wps:bodyPr>
                    </wps:wsp>
                    <wps:wsp>
                      <wps:cNvPr id="100258" name="Rectangle 100258"/>
                      <wps:cNvSpPr/>
                      <wps:spPr>
                        <a:xfrm>
                          <a:off x="6195060" y="123746"/>
                          <a:ext cx="41653" cy="148827"/>
                        </a:xfrm>
                        <a:prstGeom prst="rect">
                          <a:avLst/>
                        </a:prstGeom>
                        <a:ln>
                          <a:noFill/>
                        </a:ln>
                      </wps:spPr>
                      <wps:txbx>
                        <w:txbxContent>
                          <w:p w:rsidR="00EA69F0" w:rsidRDefault="00EA69F0">
                            <w:pPr>
                              <w:spacing w:after="0"/>
                            </w:pPr>
                            <w:r>
                              <w:rPr>
                                <w:sz w:val="18"/>
                              </w:rPr>
                              <w:t xml:space="preserve"> </w:t>
                            </w:r>
                          </w:p>
                        </w:txbxContent>
                      </wps:txbx>
                      <wps:bodyPr horzOverflow="overflow" vert="horz" lIns="0" tIns="0" rIns="0" bIns="0" rtlCol="0">
                        <a:noAutofit/>
                      </wps:bodyPr>
                    </wps:wsp>
                    <wps:wsp>
                      <wps:cNvPr id="100259" name="Rectangle 100259"/>
                      <wps:cNvSpPr/>
                      <wps:spPr>
                        <a:xfrm>
                          <a:off x="6227064" y="123746"/>
                          <a:ext cx="177406" cy="148827"/>
                        </a:xfrm>
                        <a:prstGeom prst="rect">
                          <a:avLst/>
                        </a:prstGeom>
                        <a:ln>
                          <a:noFill/>
                        </a:ln>
                      </wps:spPr>
                      <wps:txbx>
                        <w:txbxContent>
                          <w:p w:rsidR="00EA69F0" w:rsidRDefault="00EA69F0">
                            <w:pPr>
                              <w:spacing w:after="0"/>
                            </w:pPr>
                            <w:r>
                              <w:rPr>
                                <w:sz w:val="18"/>
                              </w:rPr>
                              <w:t xml:space="preserve">of </w:t>
                            </w:r>
                          </w:p>
                        </w:txbxContent>
                      </wps:txbx>
                      <wps:bodyPr horzOverflow="overflow" vert="horz" lIns="0" tIns="0" rIns="0" bIns="0" rtlCol="0">
                        <a:noAutofit/>
                      </wps:bodyPr>
                    </wps:wsp>
                    <wps:wsp>
                      <wps:cNvPr id="100260" name="Rectangle 100260"/>
                      <wps:cNvSpPr/>
                      <wps:spPr>
                        <a:xfrm>
                          <a:off x="6361176" y="123746"/>
                          <a:ext cx="163015" cy="148827"/>
                        </a:xfrm>
                        <a:prstGeom prst="rect">
                          <a:avLst/>
                        </a:prstGeom>
                        <a:ln>
                          <a:noFill/>
                        </a:ln>
                      </wps:spPr>
                      <wps:txbx>
                        <w:txbxContent>
                          <w:p w:rsidR="00EA69F0" w:rsidRDefault="00175291">
                            <w:pPr>
                              <w:spacing w:after="0"/>
                            </w:pPr>
                            <w:r>
                              <w:fldChar w:fldCharType="begin"/>
                            </w:r>
                            <w:r>
                              <w:instrText xml:space="preserve"> NUMPAGES   \* MERGEFORMAT </w:instrText>
                            </w:r>
                            <w:r>
                              <w:fldChar w:fldCharType="separate"/>
                            </w:r>
                            <w:r w:rsidR="00EA69F0" w:rsidRPr="00AD52BD">
                              <w:rPr>
                                <w:noProof/>
                                <w:sz w:val="18"/>
                              </w:rPr>
                              <w:t>100</w:t>
                            </w:r>
                            <w:r>
                              <w:rPr>
                                <w:noProof/>
                                <w:sz w:val="18"/>
                              </w:rPr>
                              <w:fldChar w:fldCharType="end"/>
                            </w:r>
                          </w:p>
                        </w:txbxContent>
                      </wps:txbx>
                      <wps:bodyPr horzOverflow="overflow" vert="horz" lIns="0" tIns="0" rIns="0" bIns="0" rtlCol="0">
                        <a:noAutofit/>
                      </wps:bodyPr>
                    </wps:wsp>
                    <wps:wsp>
                      <wps:cNvPr id="100261" name="Rectangle 100261"/>
                      <wps:cNvSpPr/>
                      <wps:spPr>
                        <a:xfrm>
                          <a:off x="6483096"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0262" name="Rectangle 100262"/>
                      <wps:cNvSpPr/>
                      <wps:spPr>
                        <a:xfrm>
                          <a:off x="6522720" y="104884"/>
                          <a:ext cx="51095" cy="182561"/>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wps:wsp>
                      <wps:cNvPr id="105015" name="Shape 105015"/>
                      <wps:cNvSpPr/>
                      <wps:spPr>
                        <a:xfrm>
                          <a:off x="1239266" y="59131"/>
                          <a:ext cx="5262118" cy="12192"/>
                        </a:xfrm>
                        <a:custGeom>
                          <a:avLst/>
                          <a:gdLst/>
                          <a:ahLst/>
                          <a:cxnLst/>
                          <a:rect l="0" t="0" r="0" b="0"/>
                          <a:pathLst>
                            <a:path w="5262118" h="12192">
                              <a:moveTo>
                                <a:pt x="0" y="0"/>
                              </a:moveTo>
                              <a:lnTo>
                                <a:pt x="5262118" y="0"/>
                              </a:lnTo>
                              <a:lnTo>
                                <a:pt x="5262118" y="12192"/>
                              </a:lnTo>
                              <a:lnTo>
                                <a:pt x="0" y="12192"/>
                              </a:lnTo>
                              <a:lnTo>
                                <a:pt x="0" y="0"/>
                              </a:lnTo>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0263" name="Rectangle 100263"/>
                      <wps:cNvSpPr/>
                      <wps:spPr>
                        <a:xfrm>
                          <a:off x="1257554" y="319086"/>
                          <a:ext cx="46096" cy="164702"/>
                        </a:xfrm>
                        <a:prstGeom prst="rect">
                          <a:avLst/>
                        </a:prstGeom>
                        <a:ln>
                          <a:noFill/>
                        </a:ln>
                      </wps:spPr>
                      <wps:txbx>
                        <w:txbxContent>
                          <w:p w:rsidR="00EA69F0" w:rsidRDefault="00EA69F0">
                            <w:pPr>
                              <w:spacing w:after="0"/>
                            </w:pPr>
                            <w:r>
                              <w:t xml:space="preserve"> </w:t>
                            </w:r>
                          </w:p>
                        </w:txbxContent>
                      </wps:txbx>
                      <wps:bodyPr horzOverflow="overflow" vert="horz" lIns="0" tIns="0" rIns="0" bIns="0" rtlCol="0">
                        <a:noAutofit/>
                      </wps:bodyPr>
                    </wps:wsp>
                    <pic:pic xmlns:pic="http://schemas.openxmlformats.org/drawingml/2006/picture">
                      <pic:nvPicPr>
                        <pic:cNvPr id="100254" name="Picture 100254"/>
                        <pic:cNvPicPr/>
                      </pic:nvPicPr>
                      <pic:blipFill>
                        <a:blip r:embed="rId1"/>
                        <a:stretch>
                          <a:fillRect/>
                        </a:stretch>
                      </pic:blipFill>
                      <pic:spPr>
                        <a:xfrm>
                          <a:off x="0" y="0"/>
                          <a:ext cx="1281684" cy="470916"/>
                        </a:xfrm>
                        <a:prstGeom prst="rect">
                          <a:avLst/>
                        </a:prstGeom>
                      </pic:spPr>
                    </pic:pic>
                  </wpg:wgp>
                </a:graphicData>
              </a:graphic>
            </wp:anchor>
          </w:drawing>
        </mc:Choice>
        <mc:Fallback>
          <w:pict>
            <v:group w14:anchorId="1763BCD6" id="Group 100252" o:spid="_x0000_s1086" style="position:absolute;margin-left:45pt;margin-top:721.7pt;width:516.6pt;height:37.1pt;z-index:251677696;mso-position-horizontal-relative:page;mso-position-vertical-relative:page" coordsize="65611,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">
              <v:rect id="Rectangle 100255" o:spid="_x0000_s1087" style="position:absolute;left:12575;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yisQA&#10;AADfAAAADwAAAGRycy9kb3ducmV2LnhtbERPXWvCMBR9H+w/hDvwbSYTFK2NIttEH50K6tuluWvL&#10;mpvSxLb6681gsMfD+U6Xva1ES40vHWt4GyoQxJkzJecajof16xSED8gGK8ek4UYelovnpxQT4zr+&#10;onYfchFD2CeooQihTqT0WUEW/dDVxJH7do3FEGGTS9NgF8NtJUdKTaTFkmNDgTW9F5T97K9Ww2Za&#10;r85bd+/y6vOyOe1Os4/DLGg9eOlXcxCB+vAv/nNvTZyv1Gg8ht8/EY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18orEAAAA3wAAAA8AAAAAAAAAAAAAAAAAmAIAAGRycy9k&#10;b3ducmV2LnhtbFBLBQYAAAAABAAEAPUAAACJAwAAAAA=&#10;" filled="f" stroked="f">
                <v:textbox inset="0,0,0,0">
                  <w:txbxContent>
                    <w:p w:rsidR="00EA69F0" w:rsidRDefault="00EA69F0">
                      <w:pPr>
                        <w:spacing w:after="0"/>
                      </w:pPr>
                      <w:r>
                        <w:rPr>
                          <w:sz w:val="18"/>
                        </w:rPr>
                        <w:t xml:space="preserve"> </w:t>
                      </w:r>
                    </w:p>
                  </w:txbxContent>
                </v:textbox>
              </v:rect>
              <v:rect id="Rectangle 100256" o:spid="_x0000_s1088" style="position:absolute;left:57924;top:1237;width:372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s/cQA&#10;AADfAAAADwAAAGRycy9kb3ducmV2LnhtbERPXWvCMBR9F/wP4Qp700Rhol2jiJvoo9OB29ulubbF&#10;5qY0se32681gsMfD+U7Xva1ES40vHWuYThQI4syZknMNH+fdeAHCB2SDlWPS8E0e1qvhIMXEuI7f&#10;qT2FXMQQ9glqKEKoEyl9VpBFP3E1ceSurrEYImxyaRrsYrit5EypubRYcmwosKZtQdntdLca9ot6&#10;83lwP11evX3tL8fL8vW8DFo/jfrNC4hAffgX/7kPJs5XavY8h98/EY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nbP3EAAAA3wAAAA8AAAAAAAAAAAAAAAAAmAIAAGRycy9k&#10;b3ducmV2LnhtbFBLBQYAAAAABAAEAPUAAACJAwAAAAA=&#10;" filled="f" stroked="f">
                <v:textbox inset="0,0,0,0">
                  <w:txbxContent>
                    <w:p w:rsidR="00EA69F0" w:rsidRDefault="00EA69F0">
                      <w:pPr>
                        <w:spacing w:after="0"/>
                      </w:pPr>
                      <w:r>
                        <w:rPr>
                          <w:sz w:val="18"/>
                        </w:rPr>
                        <w:t xml:space="preserve">Page </w:t>
                      </w:r>
                    </w:p>
                  </w:txbxContent>
                </v:textbox>
              </v:rect>
              <v:rect id="Rectangle 100257" o:spid="_x0000_s1089" style="position:absolute;left:6073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vJZsQA&#10;AADfAAAADwAAAGRycy9kb3ducmV2LnhtbERPXWvCMBR9H+w/hDvwbSYT3LQ2ikxFH50OOt8uzbUt&#10;Njelibbbr1+EwR4P5ztd9LYWN2p95VjDy1CBIM6dqbjQ8HncPE9A+IBssHZMGr7Jw2L++JBiYlzH&#10;H3Q7hELEEPYJaihDaBIpfV6SRT90DXHkzq61GCJsC2la7GK4reVIqVdpseLYUGJD7yXll8PVathO&#10;muXXzv10Rb0+bbN9Nl0dp0HrwVO/nIEI1Id/8Z97Z+J8pUbjN7j/iQD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ryWbEAAAA3wAAAA8AAAAAAAAAAAAAAAAAmAIAAGRycy9k&#10;b3ducmV2LnhtbFBLBQYAAAAABAAEAPUAAACJAwAAAAA=&#10;" filled="f" stroked="f">
                <v:textbox inset="0,0,0,0">
                  <w:txbxContent>
                    <w:p w:rsidR="00EA69F0" w:rsidRDefault="00EA69F0">
                      <w:pPr>
                        <w:spacing w:after="0"/>
                      </w:pPr>
                      <w:r>
                        <w:rPr>
                          <w:sz w:val="20"/>
                        </w:rPr>
                        <w:fldChar w:fldCharType="begin"/>
                      </w:r>
                      <w:r>
                        <w:instrText xml:space="preserve"> PAGE   \* MERGEFORMAT </w:instrText>
                      </w:r>
                      <w:r>
                        <w:rPr>
                          <w:sz w:val="20"/>
                        </w:rPr>
                        <w:fldChar w:fldCharType="separate"/>
                      </w:r>
                      <w:r w:rsidRPr="00AD52BD">
                        <w:rPr>
                          <w:noProof/>
                          <w:sz w:val="18"/>
                        </w:rPr>
                        <w:t>100</w:t>
                      </w:r>
                      <w:r>
                        <w:rPr>
                          <w:sz w:val="18"/>
                        </w:rPr>
                        <w:fldChar w:fldCharType="end"/>
                      </w:r>
                    </w:p>
                  </w:txbxContent>
                </v:textbox>
              </v:rect>
              <v:rect id="Rectangle 100258" o:spid="_x0000_s1090" style="position:absolute;left:61950;top:1237;width:417;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dFMQA&#10;AADfAAAADwAAAGRycy9kb3ducmV2LnhtbERPTWvCQBC9F/oflin0VncrWDS6irSKHq0KtrchOyah&#10;2dmQXU3aX+8cCh4f73u26H2trtTGKrCF14EBRZwHV3Fh4XhYv4xBxYTssA5MFn4pwmL++DDDzIWO&#10;P+m6T4WSEI4ZWihTajKtY16SxzgIDbFw59B6TALbQrsWOwn3tR4a86Y9ViwNJTb0XlL+s794C5tx&#10;s/zahr+uqFffm9PuNPk4TJK1z0/9cgoqUZ/u4n/31sl8Y4YjGSx/BIC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0XRTEAAAA3wAAAA8AAAAAAAAAAAAAAAAAmAIAAGRycy9k&#10;b3ducmV2LnhtbFBLBQYAAAAABAAEAPUAAACJAwAAAAA=&#10;" filled="f" stroked="f">
                <v:textbox inset="0,0,0,0">
                  <w:txbxContent>
                    <w:p w:rsidR="00EA69F0" w:rsidRDefault="00EA69F0">
                      <w:pPr>
                        <w:spacing w:after="0"/>
                      </w:pPr>
                      <w:r>
                        <w:rPr>
                          <w:sz w:val="18"/>
                        </w:rPr>
                        <w:t xml:space="preserve"> </w:t>
                      </w:r>
                    </w:p>
                  </w:txbxContent>
                </v:textbox>
              </v:rect>
              <v:rect id="Rectangle 100259" o:spid="_x0000_s1091" style="position:absolute;left:62270;top:1237;width:1774;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j4j8MA&#10;AADfAAAADwAAAGRycy9kb3ducmV2LnhtbERPy4rCMBTdC/5DuMLsNBlhxFajyDzQpS9wZndprm2Z&#10;5qY0Gdvx640guDyc93zZ2UpcqPGlYw2vIwWCOHOm5FzD8fA1nILwAdlg5Zg0/JOH5aLfm2NqXMs7&#10;uuxDLmII+xQ1FCHUqZQ+K8iiH7maOHJn11gMETa5NA22MdxWcqzURFosOTYUWNN7Qdnv/s9qWE/r&#10;1ffGXdu8+vxZn7an5OOQBK1fBt1qBiJQF57ih3tj4nylxm8J3P9EAH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j4j8MAAADfAAAADwAAAAAAAAAAAAAAAACYAgAAZHJzL2Rv&#10;d25yZXYueG1sUEsFBgAAAAAEAAQA9QAAAIgDAAAAAA==&#10;" filled="f" stroked="f">
                <v:textbox inset="0,0,0,0">
                  <w:txbxContent>
                    <w:p w:rsidR="00EA69F0" w:rsidRDefault="00EA69F0">
                      <w:pPr>
                        <w:spacing w:after="0"/>
                      </w:pPr>
                      <w:r>
                        <w:rPr>
                          <w:sz w:val="18"/>
                        </w:rPr>
                        <w:t xml:space="preserve">of </w:t>
                      </w:r>
                    </w:p>
                  </w:txbxContent>
                </v:textbox>
              </v:rect>
              <v:rect id="Rectangle 100260" o:spid="_x0000_s1092" style="position:absolute;left:63611;top:1237;width:1630;height:1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6br8QA&#10;AADfAAAADwAAAGRycy9kb3ducmV2LnhtbERPS2vCQBC+F/oflin0VnfrQTS6irQVPdYHqLchOybB&#10;7GzIribtr3cOhR4/vvds0fta3amNVWAL7wMDijgPruLCwmG/ehuDignZYR2YLPxQhMX8+WmGmQsd&#10;b+m+S4WSEI4ZWihTajKtY16SxzgIDbFwl9B6TALbQrsWOwn3tR4aM9IeK5aGEhv6KCm/7m7ewnrc&#10;LE+b8NsV9dd5ffw+Tj73k2Tt60u/nIJK1Kd/8Z9742S+McORPJA/Ak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m6/EAAAA3wAAAA8AAAAAAAAAAAAAAAAAmAIAAGRycy9k&#10;b3ducmV2LnhtbFBLBQYAAAAABAAEAPUAAACJAwAAAAA=&#10;" filled="f" stroked="f">
                <v:textbox inset="0,0,0,0">
                  <w:txbxContent>
                    <w:p w:rsidR="00EA69F0" w:rsidRDefault="00175291">
                      <w:pPr>
                        <w:spacing w:after="0"/>
                      </w:pPr>
                      <w:r>
                        <w:fldChar w:fldCharType="begin"/>
                      </w:r>
                      <w:r>
                        <w:instrText xml:space="preserve"> NUMPAGES   \* MERGEFORMAT </w:instrText>
                      </w:r>
                      <w:r>
                        <w:fldChar w:fldCharType="separate"/>
                      </w:r>
                      <w:r w:rsidR="00EA69F0" w:rsidRPr="00AD52BD">
                        <w:rPr>
                          <w:noProof/>
                          <w:sz w:val="18"/>
                        </w:rPr>
                        <w:t>100</w:t>
                      </w:r>
                      <w:r>
                        <w:rPr>
                          <w:noProof/>
                          <w:sz w:val="18"/>
                        </w:rPr>
                        <w:fldChar w:fldCharType="end"/>
                      </w:r>
                    </w:p>
                  </w:txbxContent>
                </v:textbox>
              </v:rect>
              <v:rect id="Rectangle 100261" o:spid="_x0000_s1093" style="position:absolute;left:64830;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NMQA&#10;AADfAAAADwAAAGRycy9kb3ducmV2LnhtbERPz2vCMBS+D/wfwhO8zUQPpVajyHTY42YHutujeWvL&#10;mpfSZLbur18Ggx0/vt+b3WhbcaPeN441LOYKBHHpTMOVhrfi+TEF4QOywdYxabiTh9128rDBzLiB&#10;X+l2DpWIIewz1FCH0GVS+rImi37uOuLIfbjeYoiwr6TpcYjhtpVLpRJpseHYUGNHTzWVn+cvq+GU&#10;dvtr7r6Hqj2+ny4vl9WhWAWtZ9NxvwYRaAz/4j93buJ8pZbJAn7/RA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PjTEAAAA3wAAAA8AAAAAAAAAAAAAAAAAmAIAAGRycy9k&#10;b3ducmV2LnhtbFBLBQYAAAAABAAEAPUAAACJAwAAAAA=&#10;" filled="f" stroked="f">
                <v:textbox inset="0,0,0,0">
                  <w:txbxContent>
                    <w:p w:rsidR="00EA69F0" w:rsidRDefault="00EA69F0">
                      <w:pPr>
                        <w:spacing w:after="0"/>
                      </w:pPr>
                      <w:r>
                        <w:t xml:space="preserve"> </w:t>
                      </w:r>
                    </w:p>
                  </w:txbxContent>
                </v:textbox>
              </v:rect>
              <v:rect id="Rectangle 100262" o:spid="_x0000_s1094" style="position:absolute;left:65227;top:1048;width:511;height:1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gQ8MA&#10;AADfAAAADwAAAGRycy9kb3ducmV2LnhtbERPz2vCMBS+C/4P4Qm7abIeRKtRZCp63FRQb4/m2Rab&#10;l9JE2+2vXwYDjx/f7/mys5V4UuNLxxreRwoEceZMybmG03E7nIDwAdlg5Zg0fJOH5aLfm2NqXMtf&#10;9DyEXMQQ9ilqKEKoUyl9VpBFP3I1ceRurrEYImxyaRpsY7itZKLUWFosOTYUWNNHQdn98LAadpN6&#10;ddm7nzavNtfd+fM8XR+nQeu3QbeagQjUhZf43703cb5SyTiBvz8R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CgQ8MAAADfAAAADwAAAAAAAAAAAAAAAACYAgAAZHJzL2Rv&#10;d25yZXYueG1sUEsFBgAAAAAEAAQA9QAAAIgDAAAAAA==&#10;" filled="f" stroked="f">
                <v:textbox inset="0,0,0,0">
                  <w:txbxContent>
                    <w:p w:rsidR="00EA69F0" w:rsidRDefault="00EA69F0">
                      <w:pPr>
                        <w:spacing w:after="0"/>
                      </w:pPr>
                      <w:r>
                        <w:t xml:space="preserve"> </w:t>
                      </w:r>
                    </w:p>
                  </w:txbxContent>
                </v:textbox>
              </v:rect>
              <v:shape id="Shape 105015" o:spid="_x0000_s1095" style="position:absolute;left:12392;top:591;width:52621;height:122;visibility:visible;mso-wrap-style:square;v-text-anchor:top" coordsize="526211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wDbcEA&#10;AADfAAAADwAAAGRycy9kb3ducmV2LnhtbERPXWvCMBR9H/gfwhV8m4mCMjqjbILSx66TPd8116as&#10;uSlN1OqvXwTBx8P5Xm0G14oz9aHxrGE2VSCIK28arjUcvnevbyBCRDbYeiYNVwqwWY9eVpgZf+Ev&#10;OpexFimEQ4YabIxdJmWoLDkMU98RJ+7oe4cxwb6WpsdLCnetnCu1lA4bTg0WO9paqv7Kk0szPvOj&#10;La+H20/+W+AJ476whdN6Mh4+3kFEGuJT/HDnJvnUQs0WcP+TAM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cA23BAAAA3wAAAA8AAAAAAAAAAAAAAAAAmAIAAGRycy9kb3du&#10;cmV2LnhtbFBLBQYAAAAABAAEAPUAAACGAwAAAAA=&#10;" path="m,l5262118,r,12192l,12192,,e" fillcolor="#404040" stroked="f" strokeweight="0">
                <v:stroke miterlimit="83231f" joinstyle="miter"/>
                <v:path arrowok="t" textboxrect="0,0,5262118,12192"/>
              </v:shape>
              <v:rect id="Rectangle 100263" o:spid="_x0000_s1096" style="position:absolute;left:12575;top:3190;width:461;height:1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wF2MQA&#10;AADfAAAADwAAAGRycy9kb3ducmV2LnhtbERPXWvCMBR9F/wP4Qp700QHol2jiJvoo9OB29ulubbF&#10;5qY0se32681gsMfD+U7Xva1ES40vHWuYThQI4syZknMNH+fdeAHCB2SDlWPS8E0e1qvhIMXEuI7f&#10;qT2FXMQQ9glqKEKoEyl9VpBFP3E1ceSurrEYImxyaRrsYrit5EypubRYcmwosKZtQdntdLca9ot6&#10;83lwP11evX3tL8fL8vW8DFo/jfrNC4hAffgX/7kPJs5XajZ/ht8/EY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8BdjEAAAA3wAAAA8AAAAAAAAAAAAAAAAAmAIAAGRycy9k&#10;b3ducmV2LnhtbFBLBQYAAAAABAAEAPUAAACJAwAAAAA=&#10;" filled="f" stroked="f">
                <v:textbox inset="0,0,0,0">
                  <w:txbxContent>
                    <w:p w:rsidR="00EA69F0" w:rsidRDefault="00EA69F0">
                      <w:pPr>
                        <w:spacing w:after="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54" o:spid="_x0000_s1097" type="#_x0000_t75" style="position:absolute;width:12816;height:4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vrBAAAA3wAAAA8AAABkcnMvZG93bnJldi54bWxET1tLwzAUfhf8D+EIvrlkZSujLhuiOHzc&#10;FXw8JGdtWXNSkmyt/94Iwh4/vvtyPbpO3CjE1rOG6USBIDbetlxrOB4+XxYgYkK22HkmDT8UYb16&#10;fFhiZf3AO7rtUy1yCMcKNTQp9ZWU0TTkME58T5y5sw8OU4ahljbgkMNdJwulSumw5dzQYE/vDZnL&#10;/uo0xFO89vVBfW+GD7Mtpl0ZDJZaPz+Nb68gEo3pLv53f9k8X6liPoO/PxmAXP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m/OvrBAAAA3wAAAA8AAAAAAAAAAAAAAAAAnwIA&#10;AGRycy9kb3ducmV2LnhtbFBLBQYAAAAABAAEAPcAAACNAwAAAAA=&#10;">
                <v:imagedata r:id="rId2" o:title=""/>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291" w:rsidRDefault="00175291">
      <w:pPr>
        <w:spacing w:after="0" w:line="240" w:lineRule="auto"/>
      </w:pPr>
      <w:r>
        <w:separator/>
      </w:r>
    </w:p>
  </w:footnote>
  <w:footnote w:type="continuationSeparator" w:id="0">
    <w:p w:rsidR="00175291" w:rsidRDefault="001752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Pr="003920FB" w:rsidRDefault="00EA69F0">
    <w:pPr>
      <w:spacing w:after="12" w:line="240" w:lineRule="auto"/>
      <w:jc w:val="center"/>
      <w:rPr>
        <w:lang w:val="es-ES"/>
      </w:rPr>
    </w:pPr>
    <w:r w:rsidRPr="003920FB">
      <w:rPr>
        <w:lang w:val="es-ES"/>
      </w:rPr>
      <w:t xml:space="preserve">Testing Unitario con Microsoft Fakes - Capítulo 4: FAQ </w:t>
    </w:r>
  </w:p>
  <w:p w:rsidR="00EA69F0" w:rsidRPr="003920FB" w:rsidRDefault="00EA69F0">
    <w:pPr>
      <w:spacing w:after="0"/>
      <w:jc w:val="right"/>
      <w:rPr>
        <w:lang w:val="es-ES"/>
      </w:rPr>
    </w:pPr>
    <w:r>
      <w:rPr>
        <w:rFonts w:ascii="Calibri" w:eastAsia="Calibri" w:hAnsi="Calibri" w:cs="Calibri"/>
        <w:noProof/>
        <w:lang w:bidi="ar-SA"/>
      </w:rPr>
      <mc:AlternateContent>
        <mc:Choice Requires="wpg">
          <w:drawing>
            <wp:anchor distT="0" distB="0" distL="114300" distR="114300" simplePos="0" relativeHeight="251659264" behindDoc="0" locked="0" layoutInCell="1" allowOverlap="1" wp14:anchorId="1A17B6A0" wp14:editId="1AC5C53C">
              <wp:simplePos x="0" y="0"/>
              <wp:positionH relativeFrom="page">
                <wp:posOffset>701040</wp:posOffset>
              </wp:positionH>
              <wp:positionV relativeFrom="page">
                <wp:posOffset>687324</wp:posOffset>
              </wp:positionV>
              <wp:extent cx="6370320" cy="12192"/>
              <wp:effectExtent l="0" t="0" r="0" b="0"/>
              <wp:wrapSquare wrapText="bothSides"/>
              <wp:docPr id="100965" name="Group 100965"/>
              <wp:cNvGraphicFramePr/>
              <a:graphic xmlns:a="http://schemas.openxmlformats.org/drawingml/2006/main">
                <a:graphicData uri="http://schemas.microsoft.com/office/word/2010/wordprocessingGroup">
                  <wpg:wgp>
                    <wpg:cNvGrpSpPr/>
                    <wpg:grpSpPr>
                      <a:xfrm>
                        <a:off x="0" y="0"/>
                        <a:ext cx="6370320" cy="12192"/>
                        <a:chOff x="0" y="0"/>
                        <a:chExt cx="6370320" cy="12192"/>
                      </a:xfrm>
                    </wpg:grpSpPr>
                    <wps:wsp>
                      <wps:cNvPr id="104996" name="Shape 104996"/>
                      <wps:cNvSpPr/>
                      <wps:spPr>
                        <a:xfrm>
                          <a:off x="0" y="0"/>
                          <a:ext cx="6370320" cy="12192"/>
                        </a:xfrm>
                        <a:custGeom>
                          <a:avLst/>
                          <a:gdLst/>
                          <a:ahLst/>
                          <a:cxnLst/>
                          <a:rect l="0" t="0" r="0" b="0"/>
                          <a:pathLst>
                            <a:path w="6370320" h="12192">
                              <a:moveTo>
                                <a:pt x="0" y="0"/>
                              </a:moveTo>
                              <a:lnTo>
                                <a:pt x="6370320" y="0"/>
                              </a:lnTo>
                              <a:lnTo>
                                <a:pt x="6370320" y="12192"/>
                              </a:lnTo>
                              <a:lnTo>
                                <a:pt x="0" y="12192"/>
                              </a:lnTo>
                              <a:lnTo>
                                <a:pt x="0" y="0"/>
                              </a:lnTo>
                            </a:path>
                          </a:pathLst>
                        </a:custGeom>
                        <a:ln w="0" cap="flat">
                          <a:miter lim="127000"/>
                        </a:ln>
                      </wps:spPr>
                      <wps:style>
                        <a:lnRef idx="0">
                          <a:srgbClr val="000000">
                            <a:alpha val="0"/>
                          </a:srgbClr>
                        </a:lnRef>
                        <a:fillRef idx="1">
                          <a:srgbClr val="68217A"/>
                        </a:fillRef>
                        <a:effectRef idx="0">
                          <a:scrgbClr r="0" g="0" b="0"/>
                        </a:effectRef>
                        <a:fontRef idx="none"/>
                      </wps:style>
                      <wps:bodyPr/>
                    </wps:wsp>
                  </wpg:wgp>
                </a:graphicData>
              </a:graphic>
            </wp:anchor>
          </w:drawing>
        </mc:Choice>
        <mc:Fallback>
          <w:pict>
            <v:group w14:anchorId="2DB8B004" id="Group 100965" o:spid="_x0000_s1026" style="position:absolute;margin-left:55.2pt;margin-top:54.1pt;width:501.6pt;height:.95pt;z-index:251659264;mso-position-horizontal-relative:page;mso-position-vertical-relative:page" coordsize="6370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">
              <v:shape id="Shape 104996" o:spid="_x0000_s1027" style="position:absolute;width:63703;height:121;visibility:visible;mso-wrap-style:square;v-text-anchor:top" coordsize="637032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oj8UA&#10;AADfAAAADwAAAGRycy9kb3ducmV2LnhtbERPXWvCMBR9H+w/hDvwRWbqENFqFJENRBxs2pe9XZpr&#10;W2xuSpPZ1F9vBsIeD+d7uQ6mFldqXWVZwXiUgCDOra64UJCdPl5nIJxH1lhbJgU9OVivnp+WmGrb&#10;8Tddj74QMYRdigpK75tUSpeXZNCNbEMcubNtDfoI20LqFrsYbmr5liRTabDi2FBiQ9uS8svx1yjo&#10;slsXtpkdfu6/sp9bHy4H078rNXgJmwUIT8H/ix/unY7zk8l8PoW/PxG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iPxQAAAN8AAAAPAAAAAAAAAAAAAAAAAJgCAABkcnMv&#10;ZG93bnJldi54bWxQSwUGAAAAAAQABAD1AAAAigMAAAAA&#10;" path="m,l6370320,r,12192l,12192,,e" fillcolor="#68217a" stroked="f" strokeweight="0">
                <v:stroke miterlimit="83231f" joinstyle="miter"/>
                <v:path arrowok="t" textboxrect="0,0,6370320,12192"/>
              </v:shape>
              <w10:wrap type="square" anchorx="page" anchory="page"/>
            </v:group>
          </w:pict>
        </mc:Fallback>
      </mc:AlternateContent>
    </w:r>
  </w:p>
  <w:p w:rsidR="00EA69F0" w:rsidRDefault="00EA69F0">
    <w:r>
      <w:rPr>
        <w:rFonts w:ascii="Calibri" w:eastAsia="Calibri" w:hAnsi="Calibri" w:cs="Calibri"/>
        <w:noProof/>
        <w:lang w:bidi="ar-SA"/>
      </w:rPr>
      <mc:AlternateContent>
        <mc:Choice Requires="wpg">
          <w:drawing>
            <wp:anchor distT="0" distB="0" distL="114300" distR="114300" simplePos="0" relativeHeight="251660288" behindDoc="1" locked="0" layoutInCell="1" allowOverlap="1" wp14:anchorId="302C4F9C" wp14:editId="2EF6F215">
              <wp:simplePos x="0" y="0"/>
              <wp:positionH relativeFrom="page">
                <wp:posOffset>0</wp:posOffset>
              </wp:positionH>
              <wp:positionV relativeFrom="page">
                <wp:posOffset>0</wp:posOffset>
              </wp:positionV>
              <wp:extent cx="1" cy="1"/>
              <wp:effectExtent l="0" t="0" r="0" b="0"/>
              <wp:wrapNone/>
              <wp:docPr id="100967" name="Group 10096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0398430" id="Group 100967"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I6c/QFABAACy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Pr="003920FB" w:rsidRDefault="00EA69F0">
    <w:pPr>
      <w:spacing w:after="12" w:line="240" w:lineRule="auto"/>
      <w:jc w:val="center"/>
      <w:rPr>
        <w:lang w:val="es-ES"/>
      </w:rPr>
    </w:pPr>
    <w:r w:rsidRPr="003920FB">
      <w:rPr>
        <w:lang w:val="es-ES"/>
      </w:rPr>
      <w:t xml:space="preserve">Testing Unitario con Microsoft Fakes - Capítulo 4: FAQ </w:t>
    </w:r>
  </w:p>
  <w:p w:rsidR="00EA69F0" w:rsidRPr="003920FB" w:rsidRDefault="00EA69F0">
    <w:pPr>
      <w:spacing w:after="0"/>
      <w:jc w:val="right"/>
      <w:rPr>
        <w:lang w:val="es-ES"/>
      </w:rPr>
    </w:pPr>
    <w:r>
      <w:rPr>
        <w:rFonts w:ascii="Calibri" w:eastAsia="Calibri" w:hAnsi="Calibri" w:cs="Calibri"/>
        <w:noProof/>
        <w:lang w:bidi="ar-SA"/>
      </w:rPr>
      <mc:AlternateContent>
        <mc:Choice Requires="wpg">
          <w:drawing>
            <wp:anchor distT="0" distB="0" distL="114300" distR="114300" simplePos="0" relativeHeight="251661312" behindDoc="0" locked="0" layoutInCell="1" allowOverlap="1" wp14:anchorId="52B1E45F" wp14:editId="0D92FB10">
              <wp:simplePos x="0" y="0"/>
              <wp:positionH relativeFrom="page">
                <wp:posOffset>701040</wp:posOffset>
              </wp:positionH>
              <wp:positionV relativeFrom="page">
                <wp:posOffset>687324</wp:posOffset>
              </wp:positionV>
              <wp:extent cx="6370320" cy="12192"/>
              <wp:effectExtent l="0" t="0" r="0" b="0"/>
              <wp:wrapSquare wrapText="bothSides"/>
              <wp:docPr id="100934" name="Group 100934"/>
              <wp:cNvGraphicFramePr/>
              <a:graphic xmlns:a="http://schemas.openxmlformats.org/drawingml/2006/main">
                <a:graphicData uri="http://schemas.microsoft.com/office/word/2010/wordprocessingGroup">
                  <wpg:wgp>
                    <wpg:cNvGrpSpPr/>
                    <wpg:grpSpPr>
                      <a:xfrm>
                        <a:off x="0" y="0"/>
                        <a:ext cx="6370320" cy="12192"/>
                        <a:chOff x="0" y="0"/>
                        <a:chExt cx="6370320" cy="12192"/>
                      </a:xfrm>
                    </wpg:grpSpPr>
                    <wps:wsp>
                      <wps:cNvPr id="104995" name="Shape 104995"/>
                      <wps:cNvSpPr/>
                      <wps:spPr>
                        <a:xfrm>
                          <a:off x="0" y="0"/>
                          <a:ext cx="6370320" cy="12192"/>
                        </a:xfrm>
                        <a:custGeom>
                          <a:avLst/>
                          <a:gdLst/>
                          <a:ahLst/>
                          <a:cxnLst/>
                          <a:rect l="0" t="0" r="0" b="0"/>
                          <a:pathLst>
                            <a:path w="6370320" h="12192">
                              <a:moveTo>
                                <a:pt x="0" y="0"/>
                              </a:moveTo>
                              <a:lnTo>
                                <a:pt x="6370320" y="0"/>
                              </a:lnTo>
                              <a:lnTo>
                                <a:pt x="6370320" y="12192"/>
                              </a:lnTo>
                              <a:lnTo>
                                <a:pt x="0" y="12192"/>
                              </a:lnTo>
                              <a:lnTo>
                                <a:pt x="0" y="0"/>
                              </a:lnTo>
                            </a:path>
                          </a:pathLst>
                        </a:custGeom>
                        <a:ln w="0" cap="flat">
                          <a:miter lim="127000"/>
                        </a:ln>
                      </wps:spPr>
                      <wps:style>
                        <a:lnRef idx="0">
                          <a:srgbClr val="000000">
                            <a:alpha val="0"/>
                          </a:srgbClr>
                        </a:lnRef>
                        <a:fillRef idx="1">
                          <a:srgbClr val="68217A"/>
                        </a:fillRef>
                        <a:effectRef idx="0">
                          <a:scrgbClr r="0" g="0" b="0"/>
                        </a:effectRef>
                        <a:fontRef idx="none"/>
                      </wps:style>
                      <wps:bodyPr/>
                    </wps:wsp>
                  </wpg:wgp>
                </a:graphicData>
              </a:graphic>
            </wp:anchor>
          </w:drawing>
        </mc:Choice>
        <mc:Fallback>
          <w:pict>
            <v:group w14:anchorId="28009F68" id="Group 100934" o:spid="_x0000_s1026" style="position:absolute;margin-left:55.2pt;margin-top:54.1pt;width:501.6pt;height:.95pt;z-index:251661312;mso-position-horizontal-relative:page;mso-position-vertical-relative:page" coordsize="6370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">
              <v:shape id="Shape 104995" o:spid="_x0000_s1027" style="position:absolute;width:63703;height:121;visibility:visible;mso-wrap-style:square;v-text-anchor:top" coordsize="637032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2+MUA&#10;AADfAAAADwAAAGRycy9kb3ducmV2LnhtbERPXWvCMBR9H/gfwhV8GTOduDE7owxREHGwaV98uzR3&#10;bbG5KU20qb/eDAZ7PJzv+TKYWlypdZVlBc/jBARxbnXFhYLsuHl6A+E8ssbaMinoycFyMXiYY6pt&#10;x990PfhCxBB2KSoovW9SKV1ekkE3tg1x5H5sa9BH2BZSt9jFcFPLSZK8SoMVx4YSG1qVlJ8PF6Og&#10;y25dWGX28XP3lZ1ufTjvTb9WajQMH+8gPAX/L/5zb3Wcn0xnsxf4/RMB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Xb4xQAAAN8AAAAPAAAAAAAAAAAAAAAAAJgCAABkcnMv&#10;ZG93bnJldi54bWxQSwUGAAAAAAQABAD1AAAAigMAAAAA&#10;" path="m,l6370320,r,12192l,12192,,e" fillcolor="#68217a" stroked="f" strokeweight="0">
                <v:stroke miterlimit="83231f" joinstyle="miter"/>
                <v:path arrowok="t" textboxrect="0,0,6370320,12192"/>
              </v:shape>
              <w10:wrap type="square" anchorx="page" anchory="page"/>
            </v:group>
          </w:pict>
        </mc:Fallback>
      </mc:AlternateContent>
    </w:r>
  </w:p>
  <w:p w:rsidR="00EA69F0" w:rsidRDefault="00EA69F0">
    <w:r>
      <w:rPr>
        <w:rFonts w:ascii="Calibri" w:eastAsia="Calibri" w:hAnsi="Calibri" w:cs="Calibri"/>
        <w:noProof/>
        <w:lang w:bidi="ar-SA"/>
      </w:rPr>
      <mc:AlternateContent>
        <mc:Choice Requires="wpg">
          <w:drawing>
            <wp:anchor distT="0" distB="0" distL="114300" distR="114300" simplePos="0" relativeHeight="251662336" behindDoc="1" locked="0" layoutInCell="1" allowOverlap="1" wp14:anchorId="5AB65387" wp14:editId="1FAF3D28">
              <wp:simplePos x="0" y="0"/>
              <wp:positionH relativeFrom="page">
                <wp:posOffset>0</wp:posOffset>
              </wp:positionH>
              <wp:positionV relativeFrom="page">
                <wp:posOffset>0</wp:posOffset>
              </wp:positionV>
              <wp:extent cx="1" cy="1"/>
              <wp:effectExtent l="0" t="0" r="0" b="0"/>
              <wp:wrapNone/>
              <wp:docPr id="100936" name="Group 1009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FEC28D2" id="Group 100936"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J23Fy5RAQAAsgIAAA4AAAAAAAAAAAAAAAAALgIAAGRy&#10;cy9lMm9Eb2MueG1sUEsBAi0AFAAGAAgAAAAhAD+lQGrWAAAA/wAAAA8AAAAAAAAAAAAAAAAAqwMA&#10;AGRycy9kb3ducmV2LnhtbFBLBQYAAAAABAAEAPMAAACuBA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Default="00EA69F0">
    <w:pPr>
      <w:tabs>
        <w:tab w:val="center" w:pos="4200"/>
        <w:tab w:val="center" w:pos="7617"/>
      </w:tabs>
      <w:spacing w:after="12" w:line="240" w:lineRule="auto"/>
    </w:pPr>
    <w:r>
      <w:rPr>
        <w:rFonts w:ascii="Calibri" w:eastAsia="Calibri" w:hAnsi="Calibri" w:cs="Calibri"/>
      </w:rPr>
      <w:tab/>
    </w:r>
    <w:r>
      <w:t xml:space="preserve">Testing Unitario con Microsoft Fakes - </w:t>
    </w:r>
    <w:r>
      <w:tab/>
      <w:t xml:space="preserve"> </w:t>
    </w:r>
  </w:p>
  <w:p w:rsidR="00EA69F0" w:rsidRDefault="00EA69F0">
    <w:pPr>
      <w:spacing w:after="0"/>
      <w:jc w:val="right"/>
    </w:pPr>
    <w:r>
      <w:rPr>
        <w:rFonts w:ascii="Calibri" w:eastAsia="Calibri" w:hAnsi="Calibri" w:cs="Calibri"/>
        <w:noProof/>
        <w:lang w:bidi="ar-SA"/>
      </w:rPr>
      <mc:AlternateContent>
        <mc:Choice Requires="wpg">
          <w:drawing>
            <wp:anchor distT="0" distB="0" distL="114300" distR="114300" simplePos="0" relativeHeight="251663360" behindDoc="0" locked="0" layoutInCell="1" allowOverlap="1" wp14:anchorId="46F9AE83" wp14:editId="73A8ADD4">
              <wp:simplePos x="0" y="0"/>
              <wp:positionH relativeFrom="page">
                <wp:posOffset>701040</wp:posOffset>
              </wp:positionH>
              <wp:positionV relativeFrom="page">
                <wp:posOffset>687324</wp:posOffset>
              </wp:positionV>
              <wp:extent cx="6370320" cy="12192"/>
              <wp:effectExtent l="0" t="0" r="0" b="0"/>
              <wp:wrapSquare wrapText="bothSides"/>
              <wp:docPr id="100903" name="Group 100903"/>
              <wp:cNvGraphicFramePr/>
              <a:graphic xmlns:a="http://schemas.openxmlformats.org/drawingml/2006/main">
                <a:graphicData uri="http://schemas.microsoft.com/office/word/2010/wordprocessingGroup">
                  <wpg:wgp>
                    <wpg:cNvGrpSpPr/>
                    <wpg:grpSpPr>
                      <a:xfrm>
                        <a:off x="0" y="0"/>
                        <a:ext cx="6370320" cy="12192"/>
                        <a:chOff x="0" y="0"/>
                        <a:chExt cx="6370320" cy="12192"/>
                      </a:xfrm>
                    </wpg:grpSpPr>
                    <wps:wsp>
                      <wps:cNvPr id="104994" name="Shape 104994"/>
                      <wps:cNvSpPr/>
                      <wps:spPr>
                        <a:xfrm>
                          <a:off x="0" y="0"/>
                          <a:ext cx="6370320" cy="12192"/>
                        </a:xfrm>
                        <a:custGeom>
                          <a:avLst/>
                          <a:gdLst/>
                          <a:ahLst/>
                          <a:cxnLst/>
                          <a:rect l="0" t="0" r="0" b="0"/>
                          <a:pathLst>
                            <a:path w="6370320" h="12192">
                              <a:moveTo>
                                <a:pt x="0" y="0"/>
                              </a:moveTo>
                              <a:lnTo>
                                <a:pt x="6370320" y="0"/>
                              </a:lnTo>
                              <a:lnTo>
                                <a:pt x="6370320" y="12192"/>
                              </a:lnTo>
                              <a:lnTo>
                                <a:pt x="0" y="12192"/>
                              </a:lnTo>
                              <a:lnTo>
                                <a:pt x="0" y="0"/>
                              </a:lnTo>
                            </a:path>
                          </a:pathLst>
                        </a:custGeom>
                        <a:ln w="0" cap="flat">
                          <a:miter lim="127000"/>
                        </a:ln>
                      </wps:spPr>
                      <wps:style>
                        <a:lnRef idx="0">
                          <a:srgbClr val="000000">
                            <a:alpha val="0"/>
                          </a:srgbClr>
                        </a:lnRef>
                        <a:fillRef idx="1">
                          <a:srgbClr val="68217A"/>
                        </a:fillRef>
                        <a:effectRef idx="0">
                          <a:scrgbClr r="0" g="0" b="0"/>
                        </a:effectRef>
                        <a:fontRef idx="none"/>
                      </wps:style>
                      <wps:bodyPr/>
                    </wps:wsp>
                  </wpg:wgp>
                </a:graphicData>
              </a:graphic>
            </wp:anchor>
          </w:drawing>
        </mc:Choice>
        <mc:Fallback>
          <w:pict>
            <v:group w14:anchorId="6C95C123" id="Group 100903" o:spid="_x0000_s1026" style="position:absolute;margin-left:55.2pt;margin-top:54.1pt;width:501.6pt;height:.95pt;z-index:251663360;mso-position-horizontal-relative:page;mso-position-vertical-relative:page" coordsize="6370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">
              <v:shape id="Shape 104994" o:spid="_x0000_s1027" style="position:absolute;width:63703;height:121;visibility:visible;mso-wrap-style:square;v-text-anchor:top" coordsize="637032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nTY8UA&#10;AADfAAAADwAAAGRycy9kb3ducmV2LnhtbERPW2vCMBR+H+w/hDPwZczUIUOrUUQ2EHHgpS97OzTH&#10;tticlCazqb/eCIM9fnz3+TKYWlypdZVlBaNhAoI4t7riQkF2+nqbgHAeWWNtmRT05GC5eH6aY6pt&#10;xwe6Hn0hYgi7FBWU3jeplC4vyaAb2oY4cmfbGvQRtoXULXYx3NTyPUk+pMGKY0OJDa1Lyi/HX6Og&#10;y25dWGf29Xu7z35ufbjsTP+p1OAlrGYgPAX/L/5zb3Scn4yn0zE8/kQA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dNjxQAAAN8AAAAPAAAAAAAAAAAAAAAAAJgCAABkcnMv&#10;ZG93bnJldi54bWxQSwUGAAAAAAQABAD1AAAAigMAAAAA&#10;" path="m,l6370320,r,12192l,12192,,e" fillcolor="#68217a" stroked="f" strokeweight="0">
                <v:stroke miterlimit="83231f" joinstyle="miter"/>
                <v:path arrowok="t" textboxrect="0,0,6370320,12192"/>
              </v:shape>
              <w10:wrap type="square" anchorx="page" anchory="page"/>
            </v:group>
          </w:pict>
        </mc:Fallback>
      </mc:AlternateContent>
    </w:r>
  </w:p>
  <w:p w:rsidR="00EA69F0" w:rsidRDefault="00EA69F0">
    <w:r>
      <w:rPr>
        <w:rFonts w:ascii="Calibri" w:eastAsia="Calibri" w:hAnsi="Calibri" w:cs="Calibri"/>
        <w:noProof/>
        <w:lang w:bidi="ar-SA"/>
      </w:rPr>
      <mc:AlternateContent>
        <mc:Choice Requires="wpg">
          <w:drawing>
            <wp:anchor distT="0" distB="0" distL="114300" distR="114300" simplePos="0" relativeHeight="251664384" behindDoc="1" locked="0" layoutInCell="1" allowOverlap="1" wp14:anchorId="2921A0D8" wp14:editId="0A2437A5">
              <wp:simplePos x="0" y="0"/>
              <wp:positionH relativeFrom="page">
                <wp:posOffset>0</wp:posOffset>
              </wp:positionH>
              <wp:positionV relativeFrom="page">
                <wp:posOffset>0</wp:posOffset>
              </wp:positionV>
              <wp:extent cx="1" cy="1"/>
              <wp:effectExtent l="0" t="0" r="0" b="0"/>
              <wp:wrapNone/>
              <wp:docPr id="100905" name="Group 10090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AFD02B0" id="Group 100905" o:spid="_x0000_s1026" style="position:absolute;margin-left:0;margin-top:0;width:0;height:0;z-index:-25165209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kYOdxVABAACyAgAADgAAAAAAAAAAAAAAAAAuAgAAZHJz&#10;L2Uyb0RvYy54bWxQSwECLQAUAAYACAAAACEAP6VAatYAAAD/AAAADwAAAAAAAAAAAAAAAACqAwAA&#10;ZHJzL2Rvd25yZXYueG1sUEsFBgAAAAAEAAQA8wAAAK0EAAAAAA==&#10;">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Pr="00E253B7" w:rsidRDefault="00EA69F0">
    <w:pPr>
      <w:spacing w:after="12" w:line="240" w:lineRule="auto"/>
      <w:jc w:val="center"/>
      <w:rPr>
        <w:lang w:val="es-ES"/>
      </w:rPr>
    </w:pPr>
    <w:r w:rsidRPr="00E253B7">
      <w:rPr>
        <w:lang w:val="es-ES"/>
      </w:rPr>
      <w:t xml:space="preserve">Testing Unitario con Microsoft Fakes - Capítulo 1: Breve teoría sobre Testing Unitario </w:t>
    </w:r>
  </w:p>
  <w:p w:rsidR="00EA69F0" w:rsidRPr="00E253B7" w:rsidRDefault="00EA69F0">
    <w:pPr>
      <w:spacing w:after="0"/>
      <w:jc w:val="right"/>
      <w:rPr>
        <w:lang w:val="es-ES"/>
      </w:rPr>
    </w:pPr>
    <w:r>
      <w:rPr>
        <w:rFonts w:ascii="Calibri" w:eastAsia="Calibri" w:hAnsi="Calibri" w:cs="Calibri"/>
        <w:noProof/>
        <w:lang w:bidi="ar-SA"/>
      </w:rPr>
      <mc:AlternateContent>
        <mc:Choice Requires="wpg">
          <w:drawing>
            <wp:anchor distT="0" distB="0" distL="114300" distR="114300" simplePos="0" relativeHeight="251669504" behindDoc="0" locked="0" layoutInCell="1" allowOverlap="1" wp14:anchorId="6C25B52B" wp14:editId="7DA41958">
              <wp:simplePos x="0" y="0"/>
              <wp:positionH relativeFrom="page">
                <wp:posOffset>701040</wp:posOffset>
              </wp:positionH>
              <wp:positionV relativeFrom="page">
                <wp:posOffset>687324</wp:posOffset>
              </wp:positionV>
              <wp:extent cx="6370320" cy="12192"/>
              <wp:effectExtent l="0" t="0" r="0" b="0"/>
              <wp:wrapSquare wrapText="bothSides"/>
              <wp:docPr id="100307" name="Group 100307"/>
              <wp:cNvGraphicFramePr/>
              <a:graphic xmlns:a="http://schemas.openxmlformats.org/drawingml/2006/main">
                <a:graphicData uri="http://schemas.microsoft.com/office/word/2010/wordprocessingGroup">
                  <wpg:wgp>
                    <wpg:cNvGrpSpPr/>
                    <wpg:grpSpPr>
                      <a:xfrm>
                        <a:off x="0" y="0"/>
                        <a:ext cx="6370320" cy="12192"/>
                        <a:chOff x="0" y="0"/>
                        <a:chExt cx="6370320" cy="12192"/>
                      </a:xfrm>
                    </wpg:grpSpPr>
                    <wps:wsp>
                      <wps:cNvPr id="104975" name="Shape 104975"/>
                      <wps:cNvSpPr/>
                      <wps:spPr>
                        <a:xfrm>
                          <a:off x="0" y="0"/>
                          <a:ext cx="6370320" cy="12192"/>
                        </a:xfrm>
                        <a:custGeom>
                          <a:avLst/>
                          <a:gdLst/>
                          <a:ahLst/>
                          <a:cxnLst/>
                          <a:rect l="0" t="0" r="0" b="0"/>
                          <a:pathLst>
                            <a:path w="6370320" h="12192">
                              <a:moveTo>
                                <a:pt x="0" y="0"/>
                              </a:moveTo>
                              <a:lnTo>
                                <a:pt x="6370320" y="0"/>
                              </a:lnTo>
                              <a:lnTo>
                                <a:pt x="6370320" y="12192"/>
                              </a:lnTo>
                              <a:lnTo>
                                <a:pt x="0" y="12192"/>
                              </a:lnTo>
                              <a:lnTo>
                                <a:pt x="0" y="0"/>
                              </a:lnTo>
                            </a:path>
                          </a:pathLst>
                        </a:custGeom>
                        <a:ln w="0" cap="flat">
                          <a:miter lim="127000"/>
                        </a:ln>
                      </wps:spPr>
                      <wps:style>
                        <a:lnRef idx="0">
                          <a:srgbClr val="000000">
                            <a:alpha val="0"/>
                          </a:srgbClr>
                        </a:lnRef>
                        <a:fillRef idx="1">
                          <a:srgbClr val="68217A"/>
                        </a:fillRef>
                        <a:effectRef idx="0">
                          <a:scrgbClr r="0" g="0" b="0"/>
                        </a:effectRef>
                        <a:fontRef idx="none"/>
                      </wps:style>
                      <wps:bodyPr/>
                    </wps:wsp>
                  </wpg:wgp>
                </a:graphicData>
              </a:graphic>
            </wp:anchor>
          </w:drawing>
        </mc:Choice>
        <mc:Fallback>
          <w:pict>
            <v:group w14:anchorId="79CC10BC" id="Group 100307" o:spid="_x0000_s1026" style="position:absolute;margin-left:55.2pt;margin-top:54.1pt;width:501.6pt;height:.95pt;z-index:251669504;mso-position-horizontal-relative:page;mso-position-vertical-relative:page" coordsize="6370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">
              <v:shape id="Shape 104975" o:spid="_x0000_s1027" style="position:absolute;width:63703;height:121;visibility:visible;mso-wrap-style:square;v-text-anchor:top" coordsize="637032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QAsYA&#10;AADfAAAADwAAAGRycy9kb3ducmV2LnhtbERPW0vDMBR+F/YfwhF8GVu64W3d0jGGgoiCbn3x7dAc&#10;29LmpDRxTffrjTDw8eO7b7bBtOJEvastK1jMExDEhdU1lwry4/PsEYTzyBpby6RgJAfbbHK1wVTb&#10;gT/pdPCliCHsUlRQed+lUrqiIoNubjviyH3b3qCPsC+l7nGI4aaVyyS5lwZrjg0VdrSvqGgOP0bB&#10;kJ+HsM/t9P31I/86j6F5M+OTUjfXYbcG4Sn4f/HF/aLj/OR29XAHf38iAJ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mQAsYAAADfAAAADwAAAAAAAAAAAAAAAACYAgAAZHJz&#10;L2Rvd25yZXYueG1sUEsFBgAAAAAEAAQA9QAAAIsDAAAAAA==&#10;" path="m,l6370320,r,12192l,12192,,e" fillcolor="#68217a" stroked="f" strokeweight="0">
                <v:stroke miterlimit="83231f" joinstyle="miter"/>
                <v:path arrowok="t" textboxrect="0,0,6370320,12192"/>
              </v:shape>
              <w10:wrap type="square" anchorx="page" anchory="page"/>
            </v:group>
          </w:pict>
        </mc:Fallback>
      </mc:AlternateContent>
    </w:r>
  </w:p>
  <w:p w:rsidR="00EA69F0" w:rsidRDefault="00EA69F0">
    <w:r>
      <w:rPr>
        <w:rFonts w:ascii="Calibri" w:eastAsia="Calibri" w:hAnsi="Calibri" w:cs="Calibri"/>
        <w:noProof/>
        <w:lang w:bidi="ar-SA"/>
      </w:rPr>
      <mc:AlternateContent>
        <mc:Choice Requires="wpg">
          <w:drawing>
            <wp:anchor distT="0" distB="0" distL="114300" distR="114300" simplePos="0" relativeHeight="251670528" behindDoc="1" locked="0" layoutInCell="1" allowOverlap="1" wp14:anchorId="1B6D465F" wp14:editId="4A3178A9">
              <wp:simplePos x="0" y="0"/>
              <wp:positionH relativeFrom="page">
                <wp:posOffset>0</wp:posOffset>
              </wp:positionH>
              <wp:positionV relativeFrom="page">
                <wp:posOffset>0</wp:posOffset>
              </wp:positionV>
              <wp:extent cx="1" cy="1"/>
              <wp:effectExtent l="0" t="0" r="0" b="0"/>
              <wp:wrapNone/>
              <wp:docPr id="100309" name="Group 1003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960C621" id="Group 100309" o:spid="_x0000_s1026" style="position:absolute;margin-left:0;margin-top:0;width:0;height:0;z-index:-25164595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hslixlABAACyAgAADgAAAAAAAAAAAAAAAAAuAgAAZHJz&#10;L2Uyb0RvYy54bWxQSwECLQAUAAYACAAAACEAP6VAatYAAAD/AAAADwAAAAAAAAAAAAAAAACqAwAA&#10;ZHJzL2Rvd25yZXYueG1sUEsFBgAAAAAEAAQA8wAAAK0EAAAAAA==&#10;">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Pr="00E253B7" w:rsidRDefault="00EA69F0">
    <w:pPr>
      <w:spacing w:after="12" w:line="240" w:lineRule="auto"/>
      <w:jc w:val="center"/>
      <w:rPr>
        <w:lang w:val="es-ES"/>
      </w:rPr>
    </w:pPr>
    <w:r w:rsidRPr="00E253B7">
      <w:rPr>
        <w:lang w:val="es-ES"/>
      </w:rPr>
      <w:t xml:space="preserve">Testing Unitario con Microsoft Fakes - Capítulo 1: Breve teoría sobre Testing Unitario </w:t>
    </w:r>
  </w:p>
  <w:p w:rsidR="00EA69F0" w:rsidRPr="00E253B7" w:rsidRDefault="00EA69F0">
    <w:pPr>
      <w:spacing w:after="0"/>
      <w:jc w:val="right"/>
      <w:rPr>
        <w:lang w:val="es-ES"/>
      </w:rPr>
    </w:pPr>
    <w:r>
      <w:rPr>
        <w:rFonts w:ascii="Calibri" w:eastAsia="Calibri" w:hAnsi="Calibri" w:cs="Calibri"/>
        <w:noProof/>
        <w:lang w:bidi="ar-SA"/>
      </w:rPr>
      <mc:AlternateContent>
        <mc:Choice Requires="wpg">
          <w:drawing>
            <wp:anchor distT="0" distB="0" distL="114300" distR="114300" simplePos="0" relativeHeight="251671552" behindDoc="0" locked="0" layoutInCell="1" allowOverlap="1" wp14:anchorId="66EED68A" wp14:editId="73A96297">
              <wp:simplePos x="0" y="0"/>
              <wp:positionH relativeFrom="page">
                <wp:posOffset>701040</wp:posOffset>
              </wp:positionH>
              <wp:positionV relativeFrom="page">
                <wp:posOffset>687324</wp:posOffset>
              </wp:positionV>
              <wp:extent cx="6370320" cy="12192"/>
              <wp:effectExtent l="0" t="0" r="0" b="0"/>
              <wp:wrapSquare wrapText="bothSides"/>
              <wp:docPr id="100276" name="Group 100276"/>
              <wp:cNvGraphicFramePr/>
              <a:graphic xmlns:a="http://schemas.openxmlformats.org/drawingml/2006/main">
                <a:graphicData uri="http://schemas.microsoft.com/office/word/2010/wordprocessingGroup">
                  <wpg:wgp>
                    <wpg:cNvGrpSpPr/>
                    <wpg:grpSpPr>
                      <a:xfrm>
                        <a:off x="0" y="0"/>
                        <a:ext cx="6370320" cy="12192"/>
                        <a:chOff x="0" y="0"/>
                        <a:chExt cx="6370320" cy="12192"/>
                      </a:xfrm>
                    </wpg:grpSpPr>
                    <wps:wsp>
                      <wps:cNvPr id="104974" name="Shape 104974"/>
                      <wps:cNvSpPr/>
                      <wps:spPr>
                        <a:xfrm>
                          <a:off x="0" y="0"/>
                          <a:ext cx="6370320" cy="12192"/>
                        </a:xfrm>
                        <a:custGeom>
                          <a:avLst/>
                          <a:gdLst/>
                          <a:ahLst/>
                          <a:cxnLst/>
                          <a:rect l="0" t="0" r="0" b="0"/>
                          <a:pathLst>
                            <a:path w="6370320" h="12192">
                              <a:moveTo>
                                <a:pt x="0" y="0"/>
                              </a:moveTo>
                              <a:lnTo>
                                <a:pt x="6370320" y="0"/>
                              </a:lnTo>
                              <a:lnTo>
                                <a:pt x="6370320" y="12192"/>
                              </a:lnTo>
                              <a:lnTo>
                                <a:pt x="0" y="12192"/>
                              </a:lnTo>
                              <a:lnTo>
                                <a:pt x="0" y="0"/>
                              </a:lnTo>
                            </a:path>
                          </a:pathLst>
                        </a:custGeom>
                        <a:ln w="0" cap="flat">
                          <a:miter lim="127000"/>
                        </a:ln>
                      </wps:spPr>
                      <wps:style>
                        <a:lnRef idx="0">
                          <a:srgbClr val="000000">
                            <a:alpha val="0"/>
                          </a:srgbClr>
                        </a:lnRef>
                        <a:fillRef idx="1">
                          <a:srgbClr val="68217A"/>
                        </a:fillRef>
                        <a:effectRef idx="0">
                          <a:scrgbClr r="0" g="0" b="0"/>
                        </a:effectRef>
                        <a:fontRef idx="none"/>
                      </wps:style>
                      <wps:bodyPr/>
                    </wps:wsp>
                  </wpg:wgp>
                </a:graphicData>
              </a:graphic>
            </wp:anchor>
          </w:drawing>
        </mc:Choice>
        <mc:Fallback>
          <w:pict>
            <v:group w14:anchorId="4A2E8CD6" id="Group 100276" o:spid="_x0000_s1026" style="position:absolute;margin-left:55.2pt;margin-top:54.1pt;width:501.6pt;height:.95pt;z-index:251671552;mso-position-horizontal-relative:page;mso-position-vertical-relative:page" coordsize="6370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">
              <v:shape id="Shape 104974" o:spid="_x0000_s1027" style="position:absolute;width:63703;height:121;visibility:visible;mso-wrap-style:square;v-text-anchor:top" coordsize="637032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1mcUA&#10;AADfAAAADwAAAGRycy9kb3ducmV2LnhtbERPXWvCMBR9H/gfwh34IjNVZJudUUQUxnCwaV/2dmnu&#10;2mJzU5poU3+9GQh7PJzvxSqYWlyodZVlBZNxAoI4t7riQkF23D29gnAeWWNtmRT05GC1HDwsMNW2&#10;42+6HHwhYgi7FBWU3jeplC4vyaAb24Y4cr+2NegjbAupW+xiuKnlNEmepcGKY0OJDW1Kyk+Hs1HQ&#10;ZdcubDI7+vz4yn6ufTjtTb9VavgY1m8gPAX/L76733Wcn8zmLzP4+xMB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TWZxQAAAN8AAAAPAAAAAAAAAAAAAAAAAJgCAABkcnMv&#10;ZG93bnJldi54bWxQSwUGAAAAAAQABAD1AAAAigMAAAAA&#10;" path="m,l6370320,r,12192l,12192,,e" fillcolor="#68217a" stroked="f" strokeweight="0">
                <v:stroke miterlimit="83231f" joinstyle="miter"/>
                <v:path arrowok="t" textboxrect="0,0,6370320,12192"/>
              </v:shape>
              <w10:wrap type="square" anchorx="page" anchory="page"/>
            </v:group>
          </w:pict>
        </mc:Fallback>
      </mc:AlternateContent>
    </w:r>
  </w:p>
  <w:p w:rsidR="00EA69F0" w:rsidRDefault="00EA69F0">
    <w:r>
      <w:rPr>
        <w:rFonts w:ascii="Calibri" w:eastAsia="Calibri" w:hAnsi="Calibri" w:cs="Calibri"/>
        <w:noProof/>
        <w:lang w:bidi="ar-SA"/>
      </w:rPr>
      <mc:AlternateContent>
        <mc:Choice Requires="wpg">
          <w:drawing>
            <wp:anchor distT="0" distB="0" distL="114300" distR="114300" simplePos="0" relativeHeight="251672576" behindDoc="1" locked="0" layoutInCell="1" allowOverlap="1" wp14:anchorId="443841BA" wp14:editId="3D3E549D">
              <wp:simplePos x="0" y="0"/>
              <wp:positionH relativeFrom="page">
                <wp:posOffset>0</wp:posOffset>
              </wp:positionH>
              <wp:positionV relativeFrom="page">
                <wp:posOffset>0</wp:posOffset>
              </wp:positionV>
              <wp:extent cx="1" cy="1"/>
              <wp:effectExtent l="0" t="0" r="0" b="0"/>
              <wp:wrapNone/>
              <wp:docPr id="100278" name="Group 1002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146B2AB" id="Group 100278" o:spid="_x0000_s1026" style="position:absolute;margin-left:0;margin-top:0;width:0;height:0;z-index:-25164390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nma6VFABAACyAgAADgAAAAAAAAAAAAAAAAAuAgAAZHJz&#10;L2Uyb0RvYy54bWxQSwECLQAUAAYACAAAACEAP6VAatYAAAD/AAAADwAAAAAAAAAAAAAAAACqAwAA&#10;ZHJzL2Rvd25yZXYueG1sUEsFBgAAAAAEAAQA8wAAAK0EAAAAAA==&#10;">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9F0" w:rsidRPr="00E253B7" w:rsidRDefault="00EA69F0">
    <w:pPr>
      <w:spacing w:after="12" w:line="240" w:lineRule="auto"/>
      <w:jc w:val="center"/>
      <w:rPr>
        <w:lang w:val="es-ES"/>
      </w:rPr>
    </w:pPr>
    <w:r w:rsidRPr="00E253B7">
      <w:rPr>
        <w:lang w:val="es-ES"/>
      </w:rPr>
      <w:t xml:space="preserve">Testing Unitario con Microsoft Fakes - Capítulo 1: Breve teoría sobre Testing Unitario </w:t>
    </w:r>
  </w:p>
  <w:p w:rsidR="00EA69F0" w:rsidRPr="00E253B7" w:rsidRDefault="00EA69F0">
    <w:pPr>
      <w:spacing w:after="0"/>
      <w:jc w:val="right"/>
      <w:rPr>
        <w:lang w:val="es-ES"/>
      </w:rPr>
    </w:pPr>
    <w:r>
      <w:rPr>
        <w:rFonts w:ascii="Calibri" w:eastAsia="Calibri" w:hAnsi="Calibri" w:cs="Calibri"/>
        <w:noProof/>
        <w:lang w:bidi="ar-SA"/>
      </w:rPr>
      <mc:AlternateContent>
        <mc:Choice Requires="wpg">
          <w:drawing>
            <wp:anchor distT="0" distB="0" distL="114300" distR="114300" simplePos="0" relativeHeight="251673600" behindDoc="0" locked="0" layoutInCell="1" allowOverlap="1" wp14:anchorId="724ECA74" wp14:editId="53B9C4F1">
              <wp:simplePos x="0" y="0"/>
              <wp:positionH relativeFrom="page">
                <wp:posOffset>701040</wp:posOffset>
              </wp:positionH>
              <wp:positionV relativeFrom="page">
                <wp:posOffset>687324</wp:posOffset>
              </wp:positionV>
              <wp:extent cx="6370320" cy="12192"/>
              <wp:effectExtent l="0" t="0" r="0" b="0"/>
              <wp:wrapSquare wrapText="bothSides"/>
              <wp:docPr id="100245" name="Group 100245"/>
              <wp:cNvGraphicFramePr/>
              <a:graphic xmlns:a="http://schemas.openxmlformats.org/drawingml/2006/main">
                <a:graphicData uri="http://schemas.microsoft.com/office/word/2010/wordprocessingGroup">
                  <wpg:wgp>
                    <wpg:cNvGrpSpPr/>
                    <wpg:grpSpPr>
                      <a:xfrm>
                        <a:off x="0" y="0"/>
                        <a:ext cx="6370320" cy="12192"/>
                        <a:chOff x="0" y="0"/>
                        <a:chExt cx="6370320" cy="12192"/>
                      </a:xfrm>
                    </wpg:grpSpPr>
                    <wps:wsp>
                      <wps:cNvPr id="104973" name="Shape 104973"/>
                      <wps:cNvSpPr/>
                      <wps:spPr>
                        <a:xfrm>
                          <a:off x="0" y="0"/>
                          <a:ext cx="6370320" cy="12192"/>
                        </a:xfrm>
                        <a:custGeom>
                          <a:avLst/>
                          <a:gdLst/>
                          <a:ahLst/>
                          <a:cxnLst/>
                          <a:rect l="0" t="0" r="0" b="0"/>
                          <a:pathLst>
                            <a:path w="6370320" h="12192">
                              <a:moveTo>
                                <a:pt x="0" y="0"/>
                              </a:moveTo>
                              <a:lnTo>
                                <a:pt x="6370320" y="0"/>
                              </a:lnTo>
                              <a:lnTo>
                                <a:pt x="6370320" y="12192"/>
                              </a:lnTo>
                              <a:lnTo>
                                <a:pt x="0" y="12192"/>
                              </a:lnTo>
                              <a:lnTo>
                                <a:pt x="0" y="0"/>
                              </a:lnTo>
                            </a:path>
                          </a:pathLst>
                        </a:custGeom>
                        <a:ln w="0" cap="flat">
                          <a:miter lim="127000"/>
                        </a:ln>
                      </wps:spPr>
                      <wps:style>
                        <a:lnRef idx="0">
                          <a:srgbClr val="000000">
                            <a:alpha val="0"/>
                          </a:srgbClr>
                        </a:lnRef>
                        <a:fillRef idx="1">
                          <a:srgbClr val="68217A"/>
                        </a:fillRef>
                        <a:effectRef idx="0">
                          <a:scrgbClr r="0" g="0" b="0"/>
                        </a:effectRef>
                        <a:fontRef idx="none"/>
                      </wps:style>
                      <wps:bodyPr/>
                    </wps:wsp>
                  </wpg:wgp>
                </a:graphicData>
              </a:graphic>
            </wp:anchor>
          </w:drawing>
        </mc:Choice>
        <mc:Fallback>
          <w:pict>
            <v:group w14:anchorId="05D193D2" id="Group 100245" o:spid="_x0000_s1026" style="position:absolute;margin-left:55.2pt;margin-top:54.1pt;width:501.6pt;height:.95pt;z-index:251673600;mso-position-horizontal-relative:page;mso-position-vertical-relative:page" coordsize="6370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">
              <v:shape id="Shape 104973" o:spid="_x0000_s1027" style="position:absolute;width:63703;height:121;visibility:visible;mso-wrap-style:square;v-text-anchor:top" coordsize="637032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yt7cYA&#10;AADfAAAADwAAAGRycy9kb3ducmV2LnhtbERPXUvDMBR9F/YfwhV8GVu6Keq6pWMMBREF3fri26W5&#10;tqXNTWnimu7XG2Hg4+F8b7bBtOJEvastK1jMExDEhdU1lwry4/PsEYTzyBpby6RgJAfbbHK1wVTb&#10;gT/pdPCliCHsUlRQed+lUrqiIoNubjviyH3b3qCPsC+l7nGI4aaVyyS5lwZrjg0VdrSvqGgOP0bB&#10;kJ+HsM/t9P31I/86j6F5M+OTUjfXYbcG4Sn4f/HF/aLj/ORu9XALf38iAJ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yt7cYAAADfAAAADwAAAAAAAAAAAAAAAACYAgAAZHJz&#10;L2Rvd25yZXYueG1sUEsFBgAAAAAEAAQA9QAAAIsDAAAAAA==&#10;" path="m,l6370320,r,12192l,12192,,e" fillcolor="#68217a" stroked="f" strokeweight="0">
                <v:stroke miterlimit="83231f" joinstyle="miter"/>
                <v:path arrowok="t" textboxrect="0,0,6370320,12192"/>
              </v:shape>
              <w10:wrap type="square" anchorx="page" anchory="page"/>
            </v:group>
          </w:pict>
        </mc:Fallback>
      </mc:AlternateContent>
    </w:r>
  </w:p>
  <w:p w:rsidR="00EA69F0" w:rsidRDefault="00EA69F0">
    <w:r>
      <w:rPr>
        <w:rFonts w:ascii="Calibri" w:eastAsia="Calibri" w:hAnsi="Calibri" w:cs="Calibri"/>
        <w:noProof/>
        <w:lang w:bidi="ar-SA"/>
      </w:rPr>
      <mc:AlternateContent>
        <mc:Choice Requires="wpg">
          <w:drawing>
            <wp:anchor distT="0" distB="0" distL="114300" distR="114300" simplePos="0" relativeHeight="251674624" behindDoc="1" locked="0" layoutInCell="1" allowOverlap="1" wp14:anchorId="18C534AF" wp14:editId="6082DCF6">
              <wp:simplePos x="0" y="0"/>
              <wp:positionH relativeFrom="page">
                <wp:posOffset>0</wp:posOffset>
              </wp:positionH>
              <wp:positionV relativeFrom="page">
                <wp:posOffset>0</wp:posOffset>
              </wp:positionV>
              <wp:extent cx="1" cy="1"/>
              <wp:effectExtent l="0" t="0" r="0" b="0"/>
              <wp:wrapNone/>
              <wp:docPr id="100247" name="Group 1002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9A42C69" id="Group 100247" o:spid="_x0000_s1026" style="position:absolute;margin-left:0;margin-top:0;width:0;height:0;z-index:-25164185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O6LCP5RAQAAsgIAAA4AAAAAAAAAAAAAAAAALgIAAGRy&#10;cy9lMm9Eb2MueG1sUEsBAi0AFAAGAAgAAAAhAD+lQGrWAAAA/wAAAA8AAAAAAAAAAAAAAAAAqwMA&#10;AGRycy9kb3ducmV2LnhtbFBLBQYAAAAABAAEAPMAAACuBA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69850D7"/>
    <w:multiLevelType w:val="hybridMultilevel"/>
    <w:tmpl w:val="37F644BA"/>
    <w:lvl w:ilvl="0" w:tplc="13947DB6">
      <w:start w:val="1"/>
      <w:numFmt w:val="decimal"/>
      <w:lvlText w:val="%1."/>
      <w:lvlJc w:val="left"/>
      <w:pPr>
        <w:ind w:left="7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C70330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3AECAD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C481C4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98EDE32">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2F83842">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8623354">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F4E48AA">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5204C4E">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67BC609E"/>
    <w:multiLevelType w:val="hybridMultilevel"/>
    <w:tmpl w:val="C1742B7C"/>
    <w:lvl w:ilvl="0" w:tplc="93721B98">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A101EEE">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1225C50">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39ED7BE">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A1C28BE">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2946EF0">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E236F8">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BB409D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E7EF530">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nsid w:val="7ED57D1C"/>
    <w:multiLevelType w:val="hybridMultilevel"/>
    <w:tmpl w:val="F1B8C9E4"/>
    <w:lvl w:ilvl="0" w:tplc="B2B20A8E">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4F80E9E">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28E9842">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97A2586">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1FC1400">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5489008">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67C7484">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692EF5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03C950A">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2"/>
  </w:num>
  <w:num w:numId="3">
    <w:abstractNumId w:val="9"/>
  </w:num>
  <w:num w:numId="4">
    <w:abstractNumId w:val="7"/>
  </w:num>
  <w:num w:numId="5">
    <w:abstractNumId w:val="10"/>
  </w:num>
  <w:num w:numId="6">
    <w:abstractNumId w:val="0"/>
  </w:num>
  <w:num w:numId="7">
    <w:abstractNumId w:val="15"/>
  </w:num>
  <w:num w:numId="8">
    <w:abstractNumId w:val="8"/>
  </w:num>
  <w:num w:numId="9">
    <w:abstractNumId w:val="11"/>
  </w:num>
  <w:num w:numId="10">
    <w:abstractNumId w:val="4"/>
  </w:num>
  <w:num w:numId="11">
    <w:abstractNumId w:val="14"/>
  </w:num>
  <w:num w:numId="12">
    <w:abstractNumId w:val="3"/>
  </w:num>
  <w:num w:numId="13">
    <w:abstractNumId w:val="1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6F8"/>
    <w:rsid w:val="00006AEE"/>
    <w:rsid w:val="0001404C"/>
    <w:rsid w:val="00044602"/>
    <w:rsid w:val="000456F8"/>
    <w:rsid w:val="00060D81"/>
    <w:rsid w:val="00175291"/>
    <w:rsid w:val="00194150"/>
    <w:rsid w:val="001958B7"/>
    <w:rsid w:val="001F4C75"/>
    <w:rsid w:val="0031357F"/>
    <w:rsid w:val="0045144A"/>
    <w:rsid w:val="00492DD0"/>
    <w:rsid w:val="005B535C"/>
    <w:rsid w:val="006930AB"/>
    <w:rsid w:val="0079471C"/>
    <w:rsid w:val="007B0F61"/>
    <w:rsid w:val="00872392"/>
    <w:rsid w:val="0088314F"/>
    <w:rsid w:val="008F15B9"/>
    <w:rsid w:val="008F69DB"/>
    <w:rsid w:val="0091383A"/>
    <w:rsid w:val="00AD7208"/>
    <w:rsid w:val="00AE2C34"/>
    <w:rsid w:val="00B742E1"/>
    <w:rsid w:val="00BF32A7"/>
    <w:rsid w:val="00D32149"/>
    <w:rsid w:val="00DD4213"/>
    <w:rsid w:val="00DE77CC"/>
    <w:rsid w:val="00E01E5D"/>
    <w:rsid w:val="00EA69F0"/>
    <w:rsid w:val="00F43184"/>
    <w:rsid w:val="00F90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F89B61-F608-481C-AEB8-D1BF85DFB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1F4C75"/>
    <w:pPr>
      <w:spacing w:after="120" w:line="276" w:lineRule="auto"/>
    </w:pPr>
    <w:rPr>
      <w:rFonts w:eastAsiaTheme="minorEastAsia"/>
      <w:lang w:bidi="en-US"/>
    </w:rPr>
  </w:style>
  <w:style w:type="paragraph" w:styleId="Heading1">
    <w:name w:val="heading 1"/>
    <w:basedOn w:val="Normal"/>
    <w:next w:val="ppBodyText"/>
    <w:link w:val="Heading1Char"/>
    <w:qFormat/>
    <w:rsid w:val="001F4C75"/>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1F4C75"/>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1F4C75"/>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1F4C7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F4C75"/>
    <w:rPr>
      <w:rFonts w:asciiTheme="majorHAnsi" w:eastAsiaTheme="majorEastAsia" w:hAnsiTheme="majorHAnsi" w:cstheme="majorBidi"/>
      <w:b/>
      <w:bCs/>
      <w:color w:val="5B9BD5" w:themeColor="accent1"/>
      <w:sz w:val="26"/>
      <w:szCs w:val="26"/>
      <w:lang w:bidi="en-US"/>
    </w:rPr>
  </w:style>
  <w:style w:type="character" w:customStyle="1" w:styleId="Heading3Char">
    <w:name w:val="Heading 3 Char"/>
    <w:basedOn w:val="DefaultParagraphFont"/>
    <w:link w:val="Heading3"/>
    <w:rsid w:val="001F4C75"/>
    <w:rPr>
      <w:rFonts w:asciiTheme="majorHAnsi" w:eastAsiaTheme="majorEastAsia" w:hAnsiTheme="majorHAnsi" w:cstheme="majorBidi"/>
      <w:b/>
      <w:bCs/>
      <w:color w:val="5B9BD5" w:themeColor="accent1"/>
      <w:lang w:bidi="en-US"/>
    </w:rPr>
  </w:style>
  <w:style w:type="table" w:customStyle="1" w:styleId="TableGrid">
    <w:name w:val="TableGrid"/>
    <w:rsid w:val="000456F8"/>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rsid w:val="001F4C75"/>
    <w:rPr>
      <w:rFonts w:asciiTheme="majorHAnsi" w:eastAsiaTheme="majorEastAsia" w:hAnsiTheme="majorHAnsi" w:cstheme="majorBidi"/>
      <w:b/>
      <w:bCs/>
      <w:color w:val="2E74B5" w:themeColor="accent1" w:themeShade="BF"/>
      <w:sz w:val="28"/>
      <w:szCs w:val="28"/>
      <w:lang w:bidi="en-US"/>
    </w:rPr>
  </w:style>
  <w:style w:type="character" w:customStyle="1" w:styleId="Heading4Char">
    <w:name w:val="Heading 4 Char"/>
    <w:basedOn w:val="DefaultParagraphFont"/>
    <w:link w:val="Heading4"/>
    <w:rsid w:val="001F4C75"/>
    <w:rPr>
      <w:rFonts w:asciiTheme="majorHAnsi" w:eastAsiaTheme="majorEastAsia" w:hAnsiTheme="majorHAnsi" w:cstheme="majorBidi"/>
      <w:b/>
      <w:bCs/>
      <w:i/>
      <w:iCs/>
      <w:color w:val="5B9BD5" w:themeColor="accent1"/>
      <w:lang w:bidi="en-US"/>
    </w:rPr>
  </w:style>
  <w:style w:type="paragraph" w:customStyle="1" w:styleId="ppBodyText">
    <w:name w:val="pp Body Text"/>
    <w:qFormat/>
    <w:rsid w:val="001F4C75"/>
    <w:pPr>
      <w:spacing w:after="120" w:line="276" w:lineRule="auto"/>
    </w:pPr>
    <w:rPr>
      <w:rFonts w:eastAsiaTheme="minorEastAsia"/>
      <w:lang w:bidi="en-US"/>
    </w:rPr>
  </w:style>
  <w:style w:type="paragraph" w:customStyle="1" w:styleId="ppBodyTextIndent">
    <w:name w:val="pp Body Text Indent"/>
    <w:basedOn w:val="ppBodyText"/>
    <w:rsid w:val="001F4C75"/>
    <w:pPr>
      <w:numPr>
        <w:ilvl w:val="2"/>
      </w:numPr>
      <w:ind w:left="720"/>
    </w:pPr>
  </w:style>
  <w:style w:type="paragraph" w:customStyle="1" w:styleId="ppBodyTextIndent2">
    <w:name w:val="pp Body Text Indent 2"/>
    <w:basedOn w:val="ppBodyTextIndent"/>
    <w:rsid w:val="001F4C75"/>
    <w:pPr>
      <w:numPr>
        <w:ilvl w:val="3"/>
      </w:numPr>
      <w:ind w:left="1440"/>
    </w:pPr>
  </w:style>
  <w:style w:type="paragraph" w:customStyle="1" w:styleId="ppBulletList">
    <w:name w:val="pp Bullet List"/>
    <w:basedOn w:val="ppNumberList"/>
    <w:link w:val="ppBulletListChar"/>
    <w:qFormat/>
    <w:rsid w:val="001F4C75"/>
    <w:pPr>
      <w:numPr>
        <w:ilvl w:val="0"/>
        <w:numId w:val="0"/>
      </w:numPr>
      <w:tabs>
        <w:tab w:val="clear" w:pos="1440"/>
        <w:tab w:val="num" w:pos="1037"/>
      </w:tabs>
      <w:ind w:left="754" w:hanging="357"/>
    </w:pPr>
  </w:style>
  <w:style w:type="paragraph" w:customStyle="1" w:styleId="ppBulletListIndent">
    <w:name w:val="pp Bullet List Indent"/>
    <w:basedOn w:val="ppBulletList"/>
    <w:rsid w:val="001F4C75"/>
    <w:pPr>
      <w:tabs>
        <w:tab w:val="clear" w:pos="1037"/>
        <w:tab w:val="num" w:pos="1757"/>
      </w:tabs>
      <w:ind w:left="1434"/>
    </w:pPr>
  </w:style>
  <w:style w:type="paragraph" w:customStyle="1" w:styleId="ppChapterNumber">
    <w:name w:val="pp Chapter Number"/>
    <w:next w:val="Normal"/>
    <w:uiPriority w:val="14"/>
    <w:rsid w:val="001F4C75"/>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1F4C75"/>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1F4C75"/>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F4C75"/>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F4C75"/>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1F4C75"/>
    <w:pPr>
      <w:numPr>
        <w:ilvl w:val="2"/>
      </w:numPr>
      <w:ind w:left="720"/>
    </w:pPr>
  </w:style>
  <w:style w:type="paragraph" w:customStyle="1" w:styleId="ppCodeIndent2">
    <w:name w:val="pp Code Indent 2"/>
    <w:basedOn w:val="ppCodeIndent"/>
    <w:rsid w:val="001F4C75"/>
    <w:pPr>
      <w:numPr>
        <w:ilvl w:val="3"/>
      </w:numPr>
      <w:ind w:left="1440"/>
    </w:pPr>
  </w:style>
  <w:style w:type="paragraph" w:customStyle="1" w:styleId="ppCodeLanguage">
    <w:name w:val="pp Code Language"/>
    <w:basedOn w:val="Normal"/>
    <w:next w:val="ppCode"/>
    <w:qFormat/>
    <w:rsid w:val="001F4C75"/>
    <w:pPr>
      <w:keepNext/>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F4C75"/>
    <w:pPr>
      <w:numPr>
        <w:ilvl w:val="2"/>
      </w:numPr>
      <w:ind w:left="720"/>
    </w:pPr>
  </w:style>
  <w:style w:type="paragraph" w:customStyle="1" w:styleId="ppCodeLanguageIndent2">
    <w:name w:val="pp Code Language Indent 2"/>
    <w:basedOn w:val="ppCodeLanguageIndent"/>
    <w:next w:val="ppCodeIndent2"/>
    <w:rsid w:val="001F4C75"/>
    <w:pPr>
      <w:numPr>
        <w:ilvl w:val="3"/>
      </w:numPr>
      <w:ind w:left="1440"/>
    </w:pPr>
  </w:style>
  <w:style w:type="paragraph" w:customStyle="1" w:styleId="ppFigure">
    <w:name w:val="pp Figure"/>
    <w:basedOn w:val="Normal"/>
    <w:next w:val="Normal"/>
    <w:qFormat/>
    <w:rsid w:val="001F4C75"/>
    <w:pPr>
      <w:numPr>
        <w:ilvl w:val="1"/>
        <w:numId w:val="10"/>
      </w:numPr>
      <w:spacing w:after="240"/>
      <w:ind w:left="0"/>
    </w:pPr>
  </w:style>
  <w:style w:type="paragraph" w:customStyle="1" w:styleId="ppFigureCaption">
    <w:name w:val="pp Figure Caption"/>
    <w:basedOn w:val="Normal"/>
    <w:next w:val="ppBodyText"/>
    <w:qFormat/>
    <w:rsid w:val="001F4C75"/>
    <w:pPr>
      <w:numPr>
        <w:ilvl w:val="1"/>
        <w:numId w:val="9"/>
      </w:numPr>
      <w:ind w:left="0"/>
    </w:pPr>
    <w:rPr>
      <w:b/>
      <w:color w:val="003399"/>
    </w:rPr>
  </w:style>
  <w:style w:type="paragraph" w:customStyle="1" w:styleId="ppFigureCaptionIndent">
    <w:name w:val="pp Figure Caption Indent"/>
    <w:basedOn w:val="ppFigureCaption"/>
    <w:next w:val="ppBodyTextIndent"/>
    <w:rsid w:val="001F4C75"/>
    <w:pPr>
      <w:numPr>
        <w:ilvl w:val="2"/>
      </w:numPr>
      <w:ind w:left="720"/>
    </w:pPr>
  </w:style>
  <w:style w:type="paragraph" w:customStyle="1" w:styleId="ppFigureCaptionIndent2">
    <w:name w:val="pp Figure Caption Indent 2"/>
    <w:basedOn w:val="ppFigureCaptionIndent"/>
    <w:next w:val="ppBodyTextIndent2"/>
    <w:rsid w:val="001F4C75"/>
    <w:pPr>
      <w:numPr>
        <w:ilvl w:val="3"/>
      </w:numPr>
      <w:ind w:left="1440"/>
    </w:pPr>
  </w:style>
  <w:style w:type="paragraph" w:customStyle="1" w:styleId="ppFigureIndent">
    <w:name w:val="pp Figure Indent"/>
    <w:basedOn w:val="ppFigure"/>
    <w:next w:val="Normal"/>
    <w:rsid w:val="001F4C75"/>
    <w:pPr>
      <w:numPr>
        <w:ilvl w:val="2"/>
      </w:numPr>
      <w:ind w:left="720"/>
    </w:pPr>
  </w:style>
  <w:style w:type="paragraph" w:customStyle="1" w:styleId="ppFigureIndent2">
    <w:name w:val="pp Figure Indent 2"/>
    <w:basedOn w:val="ppFigureIndent"/>
    <w:next w:val="Normal"/>
    <w:rsid w:val="001F4C75"/>
    <w:pPr>
      <w:numPr>
        <w:ilvl w:val="3"/>
      </w:numPr>
      <w:ind w:left="1440"/>
    </w:pPr>
  </w:style>
  <w:style w:type="paragraph" w:customStyle="1" w:styleId="ppFigureNumber">
    <w:name w:val="pp Figure Number"/>
    <w:basedOn w:val="Normal"/>
    <w:next w:val="ppFigureCaption"/>
    <w:rsid w:val="001F4C75"/>
    <w:pPr>
      <w:numPr>
        <w:ilvl w:val="1"/>
        <w:numId w:val="11"/>
      </w:numPr>
      <w:spacing w:after="0"/>
      <w:ind w:left="0"/>
    </w:pPr>
    <w:rPr>
      <w:b/>
    </w:rPr>
  </w:style>
  <w:style w:type="paragraph" w:customStyle="1" w:styleId="ppFigureNumberIndent">
    <w:name w:val="pp Figure Number Indent"/>
    <w:basedOn w:val="ppFigureNumber"/>
    <w:next w:val="ppFigureCaptionIndent"/>
    <w:rsid w:val="001F4C75"/>
    <w:pPr>
      <w:numPr>
        <w:ilvl w:val="2"/>
      </w:numPr>
      <w:ind w:left="720"/>
    </w:pPr>
  </w:style>
  <w:style w:type="paragraph" w:customStyle="1" w:styleId="ppFigureNumberIndent2">
    <w:name w:val="pp Figure Number Indent 2"/>
    <w:basedOn w:val="ppFigureNumberIndent"/>
    <w:next w:val="ppFigureCaptionIndent2"/>
    <w:rsid w:val="001F4C75"/>
    <w:pPr>
      <w:numPr>
        <w:ilvl w:val="3"/>
      </w:numPr>
      <w:ind w:left="1440"/>
    </w:pPr>
  </w:style>
  <w:style w:type="paragraph" w:customStyle="1" w:styleId="ppNumberList">
    <w:name w:val="pp Number List"/>
    <w:basedOn w:val="Normal"/>
    <w:rsid w:val="001F4C75"/>
    <w:pPr>
      <w:numPr>
        <w:ilvl w:val="1"/>
        <w:numId w:val="13"/>
      </w:numPr>
      <w:tabs>
        <w:tab w:val="left" w:pos="1440"/>
      </w:tabs>
      <w:ind w:left="754" w:hanging="357"/>
    </w:pPr>
  </w:style>
  <w:style w:type="paragraph" w:customStyle="1" w:styleId="ppListEnd">
    <w:name w:val="pp List End"/>
    <w:basedOn w:val="ppNumberList"/>
    <w:next w:val="ppBodyText"/>
    <w:rsid w:val="001F4C75"/>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F4C75"/>
    <w:pPr>
      <w:numPr>
        <w:ilvl w:val="1"/>
        <w:numId w:val="1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1F4C75"/>
    <w:pPr>
      <w:numPr>
        <w:ilvl w:val="0"/>
        <w:numId w:val="23"/>
      </w:numPr>
      <w:ind w:left="426" w:hanging="284"/>
    </w:pPr>
  </w:style>
  <w:style w:type="paragraph" w:customStyle="1" w:styleId="ppNoteIndent">
    <w:name w:val="pp Note Indent"/>
    <w:basedOn w:val="ppNote"/>
    <w:rsid w:val="001F4C75"/>
    <w:pPr>
      <w:numPr>
        <w:ilvl w:val="2"/>
      </w:numPr>
      <w:ind w:left="862"/>
    </w:pPr>
  </w:style>
  <w:style w:type="paragraph" w:customStyle="1" w:styleId="ppNoteIndent2">
    <w:name w:val="pp Note Indent 2"/>
    <w:basedOn w:val="ppNoteIndent"/>
    <w:rsid w:val="001F4C75"/>
    <w:pPr>
      <w:numPr>
        <w:ilvl w:val="3"/>
      </w:numPr>
      <w:ind w:left="1584"/>
    </w:pPr>
  </w:style>
  <w:style w:type="paragraph" w:customStyle="1" w:styleId="ppNumberListIndent">
    <w:name w:val="pp Number List Indent"/>
    <w:basedOn w:val="ppNumberList"/>
    <w:rsid w:val="001F4C75"/>
    <w:pPr>
      <w:numPr>
        <w:ilvl w:val="2"/>
      </w:numPr>
      <w:tabs>
        <w:tab w:val="clear" w:pos="1440"/>
        <w:tab w:val="left" w:pos="2160"/>
      </w:tabs>
      <w:ind w:left="1434" w:hanging="357"/>
    </w:pPr>
  </w:style>
  <w:style w:type="paragraph" w:customStyle="1" w:styleId="ppNumberListTable">
    <w:name w:val="pp Number List Table"/>
    <w:basedOn w:val="ppNumberList"/>
    <w:rsid w:val="001F4C75"/>
    <w:pPr>
      <w:numPr>
        <w:ilvl w:val="0"/>
        <w:numId w:val="0"/>
      </w:numPr>
      <w:tabs>
        <w:tab w:val="left" w:pos="403"/>
      </w:tabs>
    </w:pPr>
    <w:rPr>
      <w:sz w:val="18"/>
    </w:rPr>
  </w:style>
  <w:style w:type="paragraph" w:customStyle="1" w:styleId="ppProcedureStart">
    <w:name w:val="pp Procedure Start"/>
    <w:basedOn w:val="Normal"/>
    <w:next w:val="ppNumberList"/>
    <w:rsid w:val="001F4C75"/>
    <w:pPr>
      <w:spacing w:before="80" w:after="80"/>
    </w:pPr>
    <w:rPr>
      <w:rFonts w:cs="Arial"/>
      <w:b/>
      <w:szCs w:val="20"/>
    </w:rPr>
  </w:style>
  <w:style w:type="paragraph" w:customStyle="1" w:styleId="ppSection">
    <w:name w:val="pp Section"/>
    <w:basedOn w:val="Heading1"/>
    <w:next w:val="Normal"/>
    <w:rsid w:val="001F4C75"/>
    <w:rPr>
      <w:color w:val="333399"/>
    </w:rPr>
  </w:style>
  <w:style w:type="table" w:customStyle="1" w:styleId="ppTableGrid">
    <w:name w:val="pp Table Grid"/>
    <w:basedOn w:val="ppTableList"/>
    <w:rsid w:val="001F4C75"/>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F4C75"/>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F4C75"/>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F4C75"/>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F4C75"/>
  </w:style>
  <w:style w:type="table" w:styleId="TableGrid0">
    <w:name w:val="Table Grid"/>
    <w:basedOn w:val="TableNormal"/>
    <w:rsid w:val="001F4C75"/>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F4C75"/>
    <w:rPr>
      <w:szCs w:val="20"/>
    </w:rPr>
  </w:style>
  <w:style w:type="character" w:customStyle="1" w:styleId="FootnoteTextChar">
    <w:name w:val="Footnote Text Char"/>
    <w:basedOn w:val="DefaultParagraphFont"/>
    <w:link w:val="FootnoteText"/>
    <w:uiPriority w:val="99"/>
    <w:rsid w:val="001F4C75"/>
    <w:rPr>
      <w:rFonts w:eastAsiaTheme="minorEastAsia"/>
      <w:szCs w:val="20"/>
      <w:lang w:bidi="en-US"/>
    </w:rPr>
  </w:style>
  <w:style w:type="paragraph" w:styleId="Header">
    <w:name w:val="header"/>
    <w:basedOn w:val="Normal"/>
    <w:link w:val="HeaderChar"/>
    <w:uiPriority w:val="99"/>
    <w:semiHidden/>
    <w:unhideWhenUsed/>
    <w:rsid w:val="001F4C75"/>
    <w:pPr>
      <w:tabs>
        <w:tab w:val="center" w:pos="4680"/>
        <w:tab w:val="right" w:pos="9360"/>
      </w:tabs>
    </w:pPr>
  </w:style>
  <w:style w:type="character" w:customStyle="1" w:styleId="HeaderChar">
    <w:name w:val="Header Char"/>
    <w:basedOn w:val="DefaultParagraphFont"/>
    <w:link w:val="Header"/>
    <w:uiPriority w:val="99"/>
    <w:semiHidden/>
    <w:rsid w:val="001F4C75"/>
    <w:rPr>
      <w:rFonts w:eastAsiaTheme="minorEastAsia"/>
      <w:lang w:bidi="en-US"/>
    </w:rPr>
  </w:style>
  <w:style w:type="paragraph" w:styleId="Footer">
    <w:name w:val="footer"/>
    <w:basedOn w:val="Normal"/>
    <w:link w:val="FooterChar"/>
    <w:uiPriority w:val="99"/>
    <w:semiHidden/>
    <w:unhideWhenUsed/>
    <w:rsid w:val="001F4C75"/>
    <w:pPr>
      <w:tabs>
        <w:tab w:val="center" w:pos="4680"/>
        <w:tab w:val="right" w:pos="9360"/>
      </w:tabs>
    </w:pPr>
  </w:style>
  <w:style w:type="character" w:customStyle="1" w:styleId="FooterChar">
    <w:name w:val="Footer Char"/>
    <w:basedOn w:val="DefaultParagraphFont"/>
    <w:link w:val="Footer"/>
    <w:uiPriority w:val="99"/>
    <w:semiHidden/>
    <w:rsid w:val="001F4C75"/>
    <w:rPr>
      <w:rFonts w:eastAsiaTheme="minorEastAsia"/>
      <w:lang w:bidi="en-US"/>
    </w:rPr>
  </w:style>
  <w:style w:type="character" w:customStyle="1" w:styleId="ppBulletListChar">
    <w:name w:val="pp Bullet List Char"/>
    <w:basedOn w:val="DefaultParagraphFont"/>
    <w:link w:val="ppBulletList"/>
    <w:rsid w:val="001F4C75"/>
    <w:rPr>
      <w:rFonts w:eastAsiaTheme="minorEastAsia"/>
      <w:lang w:bidi="en-US"/>
    </w:rPr>
  </w:style>
  <w:style w:type="paragraph" w:styleId="Title">
    <w:name w:val="Title"/>
    <w:basedOn w:val="Normal"/>
    <w:next w:val="Normal"/>
    <w:link w:val="TitleChar"/>
    <w:uiPriority w:val="10"/>
    <w:qFormat/>
    <w:rsid w:val="001F4C75"/>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F4C75"/>
    <w:rPr>
      <w:rFonts w:asciiTheme="majorHAnsi" w:eastAsiaTheme="majorEastAsia" w:hAnsiTheme="majorHAnsi" w:cstheme="majorBidi"/>
      <w:color w:val="323E4F" w:themeColor="text2" w:themeShade="BF"/>
      <w:spacing w:val="5"/>
      <w:kern w:val="28"/>
      <w:sz w:val="52"/>
      <w:szCs w:val="52"/>
      <w:lang w:bidi="en-US"/>
    </w:rPr>
  </w:style>
  <w:style w:type="character" w:styleId="PlaceholderText">
    <w:name w:val="Placeholder Text"/>
    <w:basedOn w:val="DefaultParagraphFont"/>
    <w:uiPriority w:val="99"/>
    <w:semiHidden/>
    <w:rsid w:val="001F4C75"/>
    <w:rPr>
      <w:color w:val="808080"/>
    </w:rPr>
  </w:style>
  <w:style w:type="paragraph" w:styleId="BalloonText">
    <w:name w:val="Balloon Text"/>
    <w:basedOn w:val="Normal"/>
    <w:link w:val="BalloonTextChar"/>
    <w:uiPriority w:val="99"/>
    <w:semiHidden/>
    <w:unhideWhenUsed/>
    <w:rsid w:val="001F4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C75"/>
    <w:rPr>
      <w:rFonts w:ascii="Tahoma" w:eastAsiaTheme="minorEastAsia" w:hAnsi="Tahoma" w:cs="Tahoma"/>
      <w:sz w:val="16"/>
      <w:szCs w:val="16"/>
      <w:lang w:bidi="en-US"/>
    </w:rPr>
  </w:style>
  <w:style w:type="paragraph" w:styleId="Caption">
    <w:name w:val="caption"/>
    <w:basedOn w:val="Normal"/>
    <w:next w:val="Normal"/>
    <w:uiPriority w:val="35"/>
    <w:unhideWhenUsed/>
    <w:qFormat/>
    <w:rsid w:val="001F4C75"/>
    <w:pPr>
      <w:spacing w:after="200" w:line="240" w:lineRule="auto"/>
    </w:pPr>
    <w:rPr>
      <w:b/>
      <w:bCs/>
      <w:color w:val="5B9BD5" w:themeColor="accent1"/>
      <w:sz w:val="18"/>
      <w:szCs w:val="18"/>
    </w:rPr>
  </w:style>
  <w:style w:type="table" w:customStyle="1" w:styleId="ppTable">
    <w:name w:val="pp Table"/>
    <w:basedOn w:val="TableNormal"/>
    <w:uiPriority w:val="99"/>
    <w:rsid w:val="001F4C75"/>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F4C75"/>
    <w:pPr>
      <w:numPr>
        <w:ilvl w:val="4"/>
      </w:numPr>
      <w:ind w:left="2160"/>
    </w:pPr>
  </w:style>
  <w:style w:type="paragraph" w:customStyle="1" w:styleId="ppBulletListIndent2">
    <w:name w:val="pp Bullet List Indent 2"/>
    <w:basedOn w:val="ppBulletListIndent"/>
    <w:qFormat/>
    <w:rsid w:val="001F4C75"/>
    <w:pPr>
      <w:tabs>
        <w:tab w:val="clear" w:pos="1757"/>
        <w:tab w:val="num" w:pos="2520"/>
      </w:tabs>
      <w:ind w:left="2115"/>
    </w:pPr>
  </w:style>
  <w:style w:type="paragraph" w:customStyle="1" w:styleId="ppNumberListIndent2">
    <w:name w:val="pp Number List Indent 2"/>
    <w:basedOn w:val="ppNumberListIndent"/>
    <w:qFormat/>
    <w:rsid w:val="001F4C75"/>
    <w:pPr>
      <w:numPr>
        <w:ilvl w:val="3"/>
      </w:numPr>
      <w:ind w:left="2115" w:hanging="357"/>
    </w:pPr>
  </w:style>
  <w:style w:type="paragraph" w:customStyle="1" w:styleId="ppCodeIndent3">
    <w:name w:val="pp Code Indent 3"/>
    <w:basedOn w:val="ppCodeIndent2"/>
    <w:qFormat/>
    <w:rsid w:val="001F4C75"/>
    <w:pPr>
      <w:numPr>
        <w:ilvl w:val="4"/>
      </w:numPr>
    </w:pPr>
  </w:style>
  <w:style w:type="paragraph" w:customStyle="1" w:styleId="ppCodeLanguageIndent3">
    <w:name w:val="pp Code Language Indent 3"/>
    <w:basedOn w:val="ppCodeLanguageIndent2"/>
    <w:next w:val="ppCodeIndent3"/>
    <w:qFormat/>
    <w:rsid w:val="001F4C75"/>
    <w:pPr>
      <w:numPr>
        <w:ilvl w:val="4"/>
      </w:numPr>
    </w:pPr>
  </w:style>
  <w:style w:type="paragraph" w:customStyle="1" w:styleId="ppNoteIndent3">
    <w:name w:val="pp Note Indent 3"/>
    <w:basedOn w:val="ppNoteIndent2"/>
    <w:qFormat/>
    <w:rsid w:val="001F4C75"/>
    <w:pPr>
      <w:numPr>
        <w:ilvl w:val="4"/>
      </w:numPr>
    </w:pPr>
  </w:style>
  <w:style w:type="paragraph" w:customStyle="1" w:styleId="ppFigureIndent3">
    <w:name w:val="pp Figure Indent 3"/>
    <w:basedOn w:val="ppFigureIndent2"/>
    <w:qFormat/>
    <w:rsid w:val="001F4C75"/>
    <w:pPr>
      <w:numPr>
        <w:ilvl w:val="4"/>
      </w:numPr>
    </w:pPr>
  </w:style>
  <w:style w:type="paragraph" w:customStyle="1" w:styleId="ppFigureCaptionIndent3">
    <w:name w:val="pp Figure Caption Indent 3"/>
    <w:basedOn w:val="ppFigureCaptionIndent2"/>
    <w:qFormat/>
    <w:rsid w:val="001F4C75"/>
    <w:pPr>
      <w:numPr>
        <w:ilvl w:val="4"/>
      </w:numPr>
    </w:pPr>
  </w:style>
  <w:style w:type="paragraph" w:customStyle="1" w:styleId="ppFigureNumberIndent3">
    <w:name w:val="pp Figure Number Indent 3"/>
    <w:basedOn w:val="ppFigureNumberIndent2"/>
    <w:qFormat/>
    <w:rsid w:val="001F4C75"/>
    <w:pPr>
      <w:numPr>
        <w:ilvl w:val="4"/>
      </w:numPr>
      <w:ind w:left="2160" w:firstLine="0"/>
    </w:pPr>
  </w:style>
  <w:style w:type="paragraph" w:customStyle="1" w:styleId="ppBodyAfterTableText">
    <w:name w:val="pp Body After Table Text"/>
    <w:basedOn w:val="ppBodyText"/>
    <w:next w:val="BodyText"/>
    <w:qFormat/>
    <w:rsid w:val="001F4C75"/>
    <w:pPr>
      <w:spacing w:before="240"/>
    </w:pPr>
  </w:style>
  <w:style w:type="paragraph" w:styleId="BodyText">
    <w:name w:val="Body Text"/>
    <w:basedOn w:val="Normal"/>
    <w:link w:val="BodyTextChar"/>
    <w:semiHidden/>
    <w:unhideWhenUsed/>
    <w:rsid w:val="001F4C75"/>
  </w:style>
  <w:style w:type="character" w:customStyle="1" w:styleId="BodyTextChar">
    <w:name w:val="Body Text Char"/>
    <w:basedOn w:val="DefaultParagraphFont"/>
    <w:link w:val="BodyText"/>
    <w:semiHidden/>
    <w:rsid w:val="001F4C75"/>
    <w:rPr>
      <w:rFonts w:eastAsiaTheme="minorEastAsia"/>
      <w:lang w:bidi="en-US"/>
    </w:rPr>
  </w:style>
  <w:style w:type="paragraph" w:customStyle="1" w:styleId="ppNoteBulletIndent">
    <w:name w:val="pp Note Bullet Indent"/>
    <w:basedOn w:val="ppNoteBullet"/>
    <w:qFormat/>
    <w:rsid w:val="001F4C75"/>
    <w:pPr>
      <w:ind w:left="1146"/>
    </w:pPr>
  </w:style>
  <w:style w:type="paragraph" w:customStyle="1" w:styleId="ppNoteBulletIndent2">
    <w:name w:val="pp Note Bullet Indent 2"/>
    <w:basedOn w:val="ppNoteBulletIndent"/>
    <w:qFormat/>
    <w:rsid w:val="001F4C75"/>
    <w:pPr>
      <w:ind w:left="1866"/>
    </w:pPr>
  </w:style>
  <w:style w:type="paragraph" w:customStyle="1" w:styleId="ppNoteBulletIndent3">
    <w:name w:val="pp Note Bullet Indent 3"/>
    <w:basedOn w:val="ppNoteBulletIndent2"/>
    <w:qFormat/>
    <w:rsid w:val="001F4C75"/>
    <w:pPr>
      <w:ind w:left="2580"/>
    </w:pPr>
  </w:style>
  <w:style w:type="character" w:styleId="Hyperlink">
    <w:name w:val="Hyperlink"/>
    <w:basedOn w:val="DefaultParagraphFont"/>
    <w:uiPriority w:val="99"/>
    <w:unhideWhenUsed/>
    <w:rsid w:val="001F4C75"/>
    <w:rPr>
      <w:color w:val="0563C1" w:themeColor="hyperlink"/>
      <w:u w:val="single"/>
    </w:rPr>
  </w:style>
  <w:style w:type="paragraph" w:styleId="ListParagraph">
    <w:name w:val="List Paragraph"/>
    <w:basedOn w:val="Normal"/>
    <w:uiPriority w:val="34"/>
    <w:qFormat/>
    <w:rsid w:val="00060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187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visualstudio/eng/products/compare" TargetMode="Externa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image" Target="file:///C:\Users\andygon\Desktop\TestArticle\Articles\HXS\Microsoft%20Fakes\Capitulo4\9.PNG" TargetMode="External"/><Relationship Id="rId21" Type="http://schemas.openxmlformats.org/officeDocument/2006/relationships/hyperlink" Target="http://msdn.microsoft.com/en-us/library/hh708916.aspx" TargetMode="External"/><Relationship Id="rId34" Type="http://schemas.openxmlformats.org/officeDocument/2006/relationships/image" Target="media/image9.PNG"/><Relationship Id="rId42" Type="http://schemas.openxmlformats.org/officeDocument/2006/relationships/hyperlink" Target="http://msdn.microsoft.com/en-us/library/ms245454.aspx"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www.microsoft.com/visualstudio/eng/products/compare" TargetMode="External"/><Relationship Id="rId17" Type="http://schemas.openxmlformats.org/officeDocument/2006/relationships/hyperlink" Target="http://msdn.microsoft.com/en-us/library/hh708916.aspx" TargetMode="External"/><Relationship Id="rId25" Type="http://schemas.openxmlformats.org/officeDocument/2006/relationships/image" Target="file:///C:\Users\andygon\Desktop\TestArticle\Articles\HXS\Microsoft%20Fakes\Capitulo4\01.PNG" TargetMode="External"/><Relationship Id="rId33" Type="http://schemas.openxmlformats.org/officeDocument/2006/relationships/image" Target="file:///C:\Users\andygon\Desktop\TestArticle\Articles\HXS\Microsoft%20Fakes\Capitulo4\6.PNG" TargetMode="External"/><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msdn.microsoft.com/en-us/library/hh708916.aspx" TargetMode="External"/><Relationship Id="rId20" Type="http://schemas.openxmlformats.org/officeDocument/2006/relationships/hyperlink" Target="http://msdn.microsoft.com/en-us/library/hh708916.aspx" TargetMode="External"/><Relationship Id="rId29" Type="http://schemas.openxmlformats.org/officeDocument/2006/relationships/image" Target="file:///C:\Users\andygon\Desktop\TestArticle\Articles\HXS\Microsoft%20Fakes\Capitulo4\4.PNG" TargetMode="External"/><Relationship Id="rId41" Type="http://schemas.openxmlformats.org/officeDocument/2006/relationships/image" Target="file:///C:\Users\andygon\Desktop\TestArticle\Articles\HXS\Microsoft%20Fakes\Capitulo4\10.PNG"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visualstudio/eng/products/compare"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file:///C:\Users\andygon\Desktop\TestArticle\Articles\HXS\Microsoft%20Fakes\Capitulo4\8.PNG" TargetMode="External"/><Relationship Id="rId40" Type="http://schemas.openxmlformats.org/officeDocument/2006/relationships/image" Target="media/image12.PNG"/><Relationship Id="rId45" Type="http://schemas.openxmlformats.org/officeDocument/2006/relationships/hyperlink" Target="http://msdn.microsoft.com/en-us/library/ms245454.aspx" TargetMode="External"/><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C:\Users\andygon\Desktop\TestArticle\Articles\HXS\Microsoft%20Fakes\Capitulo4\1.PNG" TargetMode="External"/><Relationship Id="rId23" Type="http://schemas.openxmlformats.org/officeDocument/2006/relationships/hyperlink" Target="http://msdn.microsoft.com/en-us/library/hh708916.aspx"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peakingin.net/" TargetMode="External"/><Relationship Id="rId19" Type="http://schemas.openxmlformats.org/officeDocument/2006/relationships/image" Target="file:///C:\Users\andygon\Desktop\TestArticle\Articles\HXS\Microsoft%20Fakes\Capitulo4\2.PNG" TargetMode="External"/><Relationship Id="rId31" Type="http://schemas.openxmlformats.org/officeDocument/2006/relationships/image" Target="file:///C:\Users\andygon\Desktop\TestArticle\Articles\HXS\Microsoft%20Fakes\Capitulo4\5.PNG" TargetMode="External"/><Relationship Id="rId44" Type="http://schemas.openxmlformats.org/officeDocument/2006/relationships/hyperlink" Target="http://msdn.microsoft.com/en-us/library/ms245454.aspx" TargetMode="External"/><Relationship Id="rId52" Type="http://schemas.openxmlformats.org/officeDocument/2006/relationships/header" Target="header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C:\Users\andygon\Desktop\TestArticle\Articles\HXS\Microsoft%20Fakes\Intro\Juan.png" TargetMode="External"/><Relationship Id="rId14" Type="http://schemas.openxmlformats.org/officeDocument/2006/relationships/image" Target="media/image2.PNG"/><Relationship Id="rId22" Type="http://schemas.openxmlformats.org/officeDocument/2006/relationships/hyperlink" Target="http://msdn.microsoft.com/en-us/library/hh708916.aspx" TargetMode="External"/><Relationship Id="rId27" Type="http://schemas.openxmlformats.org/officeDocument/2006/relationships/image" Target="file:///C:\Users\andygon\Desktop\TestArticle\Articles\HXS\Microsoft%20Fakes\Capitulo4\3.PNG" TargetMode="External"/><Relationship Id="rId30" Type="http://schemas.openxmlformats.org/officeDocument/2006/relationships/image" Target="media/image7.PNG"/><Relationship Id="rId35" Type="http://schemas.openxmlformats.org/officeDocument/2006/relationships/image" Target="file:///C:\Users\andygon\Desktop\TestArticle\Articles\HXS\Microsoft%20Fakes\Capitulo4\7.PNG" TargetMode="External"/><Relationship Id="rId43" Type="http://schemas.openxmlformats.org/officeDocument/2006/relationships/hyperlink" Target="http://msdn.microsoft.com/en-us/library/ms245454.aspx" TargetMode="External"/><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5.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footer6.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go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2A0DB47A-C7F5-4919-9782-C7DFBDCCC0D7}"/>
      </w:docPartPr>
      <w:docPartBody>
        <w:p w:rsidR="00A46865" w:rsidRDefault="00A46865">
          <w:r w:rsidRPr="00BD458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865"/>
    <w:rsid w:val="006F60C2"/>
    <w:rsid w:val="0072233D"/>
    <w:rsid w:val="007329EC"/>
    <w:rsid w:val="00935324"/>
    <w:rsid w:val="00A10DBA"/>
    <w:rsid w:val="00A46865"/>
    <w:rsid w:val="00AF353B"/>
    <w:rsid w:val="00B84BE6"/>
    <w:rsid w:val="00BA5CBF"/>
    <w:rsid w:val="00CE3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8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b 1 5 8 f 2 9 1 - d d 4 a - 4 a 2 2 - a 9 4 4 - 9 3 8 f f 6 5 5 1 a d 4 "   t i t l e = " C a p � t u l o   4 :   F A Q   M i c r o s o f t   F a k e s "   s t y l e = " T o p i c " / >  
 < / t o c > 
</file>

<file path=customXml/itemProps1.xml><?xml version="1.0" encoding="utf-8"?>
<ds:datastoreItem xmlns:ds="http://schemas.openxmlformats.org/officeDocument/2006/customXml" ds:itemID="{C26DBA79-4DCE-4B61-B603-8252F688EEE3}">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Template>
  <TotalTime>70</TotalTime>
  <Pages>1</Pages>
  <Words>3127</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Gonzalez</dc:creator>
  <cp:keywords/>
  <dc:description/>
  <cp:lastModifiedBy>Andy Gonzalez</cp:lastModifiedBy>
  <cp:revision>23</cp:revision>
  <dcterms:created xsi:type="dcterms:W3CDTF">2013-08-28T12:32:00Z</dcterms:created>
  <dcterms:modified xsi:type="dcterms:W3CDTF">2013-08-29T14:07:00Z</dcterms:modified>
</cp:coreProperties>
</file>